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7A9FC" w14:textId="616A2326" w:rsidR="00E470B4" w:rsidRDefault="005629DA" w:rsidP="00FA4C11">
      <w:pPr>
        <w:pStyle w:val="Titre0"/>
      </w:pPr>
      <w:r>
        <w:t>É</w:t>
      </w:r>
      <w:r w:rsidR="00FA4C11">
        <w:t>ducateur canin, le métier</w:t>
      </w:r>
      <w:r w:rsidR="00CD040B">
        <w:t xml:space="preserve"> : tous les secrets ! </w:t>
      </w:r>
    </w:p>
    <w:p w14:paraId="22F3A142" w14:textId="469564EB" w:rsidR="00FA4C11" w:rsidRDefault="005629DA" w:rsidP="00FA4C11">
      <w:bookmarkStart w:id="0" w:name="_GoBack"/>
      <w:r>
        <w:t>É</w:t>
      </w:r>
      <w:r w:rsidR="00FA4C11">
        <w:t>ducateur canin, le métier, de quoi s’agit-il</w:t>
      </w:r>
      <w:r>
        <w:t> </w:t>
      </w:r>
      <w:r w:rsidR="00FA4C11">
        <w:t>? Que savoir, quand on envisage d’entrer dans cette profession</w:t>
      </w:r>
      <w:r>
        <w:t> </w:t>
      </w:r>
      <w:r w:rsidR="00FA4C11">
        <w:t xml:space="preserve">? </w:t>
      </w:r>
    </w:p>
    <w:bookmarkEnd w:id="0"/>
    <w:p w14:paraId="3077694C" w14:textId="77777777" w:rsidR="00AC559B" w:rsidRDefault="00AC559B" w:rsidP="00AC559B"/>
    <w:p w14:paraId="700F5C60" w14:textId="77777777" w:rsidR="00AC559B" w:rsidRDefault="00AC559B" w:rsidP="00AC559B"/>
    <w:p w14:paraId="1857D1ED" w14:textId="77777777" w:rsidR="00AC559B" w:rsidRDefault="00AC559B" w:rsidP="00AC559B"/>
    <w:p w14:paraId="7C1D3F18" w14:textId="77777777" w:rsidR="00AC559B" w:rsidRPr="00AC559B" w:rsidRDefault="00AC559B" w:rsidP="00AC559B"/>
    <w:p w14:paraId="141580C4" w14:textId="3E536BBD" w:rsidR="00831415" w:rsidRDefault="00DE0A2F" w:rsidP="005629DA">
      <w:pPr>
        <w:pStyle w:val="Titre2"/>
      </w:pPr>
      <w:bookmarkStart w:id="1" w:name="_Toc343505025"/>
      <w:proofErr w:type="spellStart"/>
      <w:r>
        <w:lastRenderedPageBreak/>
        <w:t>Educateur</w:t>
      </w:r>
      <w:proofErr w:type="spellEnd"/>
      <w:r>
        <w:t xml:space="preserve"> canin, le métier, l</w:t>
      </w:r>
      <w:r w:rsidR="00831415">
        <w:t>e marché, les attentes</w:t>
      </w:r>
      <w:bookmarkEnd w:id="1"/>
    </w:p>
    <w:p w14:paraId="085D933D" w14:textId="77777777" w:rsidR="00465A23" w:rsidRDefault="00844B9F" w:rsidP="00FA4C11">
      <w:r>
        <w:rPr>
          <w:noProof/>
          <w:lang w:eastAsia="fr-FR"/>
        </w:rPr>
        <w:drawing>
          <wp:inline distT="0" distB="0" distL="0" distR="0" wp14:anchorId="53EBDBC3" wp14:editId="35FD1CFF">
            <wp:extent cx="3495040" cy="2621280"/>
            <wp:effectExtent l="0" t="0" r="10160" b="0"/>
            <wp:docPr id="1" name="Image 1" descr="Transcend:Pictures:Education Canine (Basse Résolution):_DSC6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cend:Pictures:Education Canine (Basse Résolution):_DSC64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040" cy="2621280"/>
                    </a:xfrm>
                    <a:prstGeom prst="rect">
                      <a:avLst/>
                    </a:prstGeom>
                    <a:noFill/>
                    <a:ln>
                      <a:noFill/>
                    </a:ln>
                  </pic:spPr>
                </pic:pic>
              </a:graphicData>
            </a:graphic>
          </wp:inline>
        </w:drawing>
      </w:r>
    </w:p>
    <w:p w14:paraId="05AFD15D" w14:textId="71E586A1" w:rsidR="00465A23" w:rsidRPr="00465A23" w:rsidRDefault="001F54E5" w:rsidP="00FA4C11">
      <w:r>
        <w:t>Combien de chiens</w:t>
      </w:r>
      <w:r w:rsidR="005629DA">
        <w:t> </w:t>
      </w:r>
      <w:r>
        <w:t>? En réalité, aucune importance…</w:t>
      </w:r>
    </w:p>
    <w:p w14:paraId="17F9A5DD" w14:textId="5399C44A" w:rsidR="00831415" w:rsidRDefault="00831415" w:rsidP="00FA4C11">
      <w:pPr>
        <w:pStyle w:val="Titre3"/>
      </w:pPr>
      <w:bookmarkStart w:id="2" w:name="_Toc343505026"/>
      <w:r>
        <w:t>Combien de chiens</w:t>
      </w:r>
      <w:r w:rsidR="005629DA">
        <w:rPr>
          <w:rFonts w:ascii="Arial" w:hAnsi="Arial" w:cs="Arial"/>
        </w:rPr>
        <w:t> </w:t>
      </w:r>
      <w:r>
        <w:t>?</w:t>
      </w:r>
      <w:bookmarkEnd w:id="2"/>
      <w:r>
        <w:t xml:space="preserve"> </w:t>
      </w:r>
    </w:p>
    <w:p w14:paraId="4AFEDEFC" w14:textId="539F6ABB" w:rsidR="00365D35" w:rsidRDefault="00365D35" w:rsidP="00FA4C11">
      <w:r>
        <w:t>En France, tous les «</w:t>
      </w:r>
      <w:r w:rsidR="001757D1">
        <w:t> </w:t>
      </w:r>
      <w:r>
        <w:t>carnivores domestiques</w:t>
      </w:r>
      <w:r w:rsidR="001757D1">
        <w:t> </w:t>
      </w:r>
      <w:r>
        <w:t>» sont «</w:t>
      </w:r>
      <w:r w:rsidR="001757D1">
        <w:t> </w:t>
      </w:r>
      <w:r>
        <w:t>identifiés</w:t>
      </w:r>
      <w:r w:rsidR="001757D1">
        <w:t> </w:t>
      </w:r>
      <w:r>
        <w:t>». C’est en tou</w:t>
      </w:r>
      <w:r w:rsidR="005629DA">
        <w:t>t</w:t>
      </w:r>
      <w:r>
        <w:t xml:space="preserve"> cas la loi. </w:t>
      </w:r>
    </w:p>
    <w:p w14:paraId="1C3C62CD" w14:textId="121FA497" w:rsidR="00365D35" w:rsidRDefault="00365D35" w:rsidP="00FA4C11">
      <w:r>
        <w:t xml:space="preserve">On pourrait </w:t>
      </w:r>
      <w:r w:rsidR="005629DA">
        <w:t xml:space="preserve">croire </w:t>
      </w:r>
      <w:r>
        <w:t xml:space="preserve">que leur nombre est donc parfaitement connu. </w:t>
      </w:r>
    </w:p>
    <w:p w14:paraId="4E01C821" w14:textId="28F3CF4F" w:rsidR="00365D35" w:rsidRDefault="00365D35" w:rsidP="00FA4C11">
      <w:r>
        <w:t>Mais ce n’est pas le cas</w:t>
      </w:r>
      <w:r w:rsidR="005629DA">
        <w:t> </w:t>
      </w:r>
      <w:r>
        <w:t xml:space="preserve">! Au contraire, la plus grande incertitude règne à ce sujet. </w:t>
      </w:r>
    </w:p>
    <w:p w14:paraId="5F5CCDC6" w14:textId="7608DD20" w:rsidR="00831415" w:rsidRDefault="00831415" w:rsidP="00FA4C11">
      <w:r w:rsidRPr="000518D3">
        <w:t>8 millions</w:t>
      </w:r>
      <w:r w:rsidR="005629DA">
        <w:t> </w:t>
      </w:r>
      <w:r w:rsidRPr="000518D3">
        <w:t>? 10 millions</w:t>
      </w:r>
      <w:r w:rsidR="005629DA">
        <w:t> </w:t>
      </w:r>
      <w:r w:rsidRPr="000518D3">
        <w:t>? Plus</w:t>
      </w:r>
      <w:r w:rsidR="005629DA">
        <w:t> </w:t>
      </w:r>
      <w:r w:rsidRPr="000518D3">
        <w:t>? Moins</w:t>
      </w:r>
      <w:r w:rsidR="005629DA">
        <w:t> </w:t>
      </w:r>
      <w:r w:rsidRPr="000518D3">
        <w:t>?</w:t>
      </w:r>
    </w:p>
    <w:p w14:paraId="791F8974" w14:textId="0E0F2255" w:rsidR="00365D35" w:rsidRDefault="00365D35" w:rsidP="00FA4C11">
      <w:r>
        <w:t>Sachez</w:t>
      </w:r>
      <w:r w:rsidR="005629DA">
        <w:t>-</w:t>
      </w:r>
      <w:r>
        <w:t>le : les chiffres avancés sont toujours des «</w:t>
      </w:r>
      <w:r w:rsidR="001757D1">
        <w:t> </w:t>
      </w:r>
      <w:r>
        <w:t>estimations</w:t>
      </w:r>
      <w:r w:rsidR="001757D1">
        <w:t> </w:t>
      </w:r>
      <w:r>
        <w:t xml:space="preserve">». </w:t>
      </w:r>
    </w:p>
    <w:p w14:paraId="3127E49B" w14:textId="32E82E27" w:rsidR="00365D35" w:rsidRDefault="00365D35" w:rsidP="00FA4C11">
      <w:r>
        <w:t>Plus étonnant encore : ce nombre est</w:t>
      </w:r>
      <w:r w:rsidR="005629DA">
        <w:t>-</w:t>
      </w:r>
      <w:r>
        <w:t>il en augmentation</w:t>
      </w:r>
      <w:r w:rsidR="005629DA">
        <w:t> </w:t>
      </w:r>
      <w:r>
        <w:t>? En stagnation</w:t>
      </w:r>
      <w:r w:rsidR="005629DA">
        <w:t> </w:t>
      </w:r>
      <w:r>
        <w:t>? En régression</w:t>
      </w:r>
      <w:r w:rsidR="005629DA">
        <w:t> </w:t>
      </w:r>
      <w:r>
        <w:t xml:space="preserve">? </w:t>
      </w:r>
    </w:p>
    <w:p w14:paraId="6AB7DB48" w14:textId="7D5477DC" w:rsidR="00365D35" w:rsidRDefault="00365D35" w:rsidP="00FA4C11">
      <w:r>
        <w:t xml:space="preserve">En fait, personne n’en sait rien. </w:t>
      </w:r>
    </w:p>
    <w:p w14:paraId="2C87306E" w14:textId="68E0EADA" w:rsidR="00365D35" w:rsidRDefault="00365D35" w:rsidP="00FA4C11">
      <w:r>
        <w:lastRenderedPageBreak/>
        <w:t xml:space="preserve">Il est à peu près certain que certaines grandes villes ont vu diminuer leur population canine. C’est presque certainement le cas de Paris, par exemple. </w:t>
      </w:r>
    </w:p>
    <w:p w14:paraId="179E8B02" w14:textId="372162FE" w:rsidR="00365D35" w:rsidRDefault="00365D35" w:rsidP="00FA4C11">
      <w:r>
        <w:t>Mais dans le même temps, on a le sentiment d’une augmentation dans de nombreuses zones «</w:t>
      </w:r>
      <w:r w:rsidR="001757D1">
        <w:t> </w:t>
      </w:r>
      <w:r>
        <w:t>périurbaines</w:t>
      </w:r>
      <w:r w:rsidR="001757D1">
        <w:t> </w:t>
      </w:r>
      <w:r>
        <w:t xml:space="preserve">». </w:t>
      </w:r>
    </w:p>
    <w:p w14:paraId="0F0AF5DB" w14:textId="3551B89E" w:rsidR="00CB3EFE" w:rsidRDefault="00CB3EFE" w:rsidP="00FA4C11">
      <w:r>
        <w:t>Alors, quel bilan global</w:t>
      </w:r>
      <w:r w:rsidR="005629DA">
        <w:t> </w:t>
      </w:r>
      <w:r>
        <w:t>? Les avis sont partagés</w:t>
      </w:r>
      <w:r w:rsidR="005629DA">
        <w:t> </w:t>
      </w:r>
      <w:r>
        <w:t xml:space="preserve">! Les observateurs rarement d’accord. </w:t>
      </w:r>
    </w:p>
    <w:p w14:paraId="7840B26F" w14:textId="6B9165E1" w:rsidR="00CB3EFE" w:rsidRDefault="00CB3EFE" w:rsidP="00FA4C11">
      <w:r>
        <w:t>Et figurez</w:t>
      </w:r>
      <w:r w:rsidR="005629DA">
        <w:t>-</w:t>
      </w:r>
      <w:r>
        <w:t xml:space="preserve">vous que pour ce qui concerne les métiers en rapport avec le chien, </w:t>
      </w:r>
      <w:r w:rsidRPr="00CB3EFE">
        <w:rPr>
          <w:b/>
          <w:bCs/>
        </w:rPr>
        <w:t>cela n’a tout simplement aucune importance</w:t>
      </w:r>
      <w:r w:rsidR="005629DA">
        <w:rPr>
          <w:b/>
          <w:bCs/>
        </w:rPr>
        <w:t> </w:t>
      </w:r>
      <w:r w:rsidRPr="00CB3EFE">
        <w:rPr>
          <w:b/>
          <w:bCs/>
        </w:rPr>
        <w:t>!</w:t>
      </w:r>
      <w:r>
        <w:t xml:space="preserve"> </w:t>
      </w:r>
    </w:p>
    <w:p w14:paraId="51CC3FC6" w14:textId="0F831487" w:rsidR="00CB3EFE" w:rsidRDefault="00CB3EFE" w:rsidP="00FA4C11">
      <w:r>
        <w:t>Vrai pour les vétérinaires. Ou les toiletteurs. Et finalement, vrai aussi pour les éducateurs. Peut</w:t>
      </w:r>
      <w:r w:rsidR="005629DA">
        <w:t>-</w:t>
      </w:r>
      <w:r>
        <w:t xml:space="preserve">être plus encore pour les éducateurs. </w:t>
      </w:r>
    </w:p>
    <w:p w14:paraId="3AB06F37" w14:textId="35EAC99C" w:rsidR="00831415" w:rsidRDefault="00831415" w:rsidP="00FA4C11">
      <w:r w:rsidRPr="000518D3">
        <w:t>Pourquoi</w:t>
      </w:r>
      <w:r w:rsidR="005629DA">
        <w:t> </w:t>
      </w:r>
      <w:r w:rsidRPr="000518D3">
        <w:t>? Notre paragraphe suivant va vous le démontrer.</w:t>
      </w:r>
    </w:p>
    <w:p w14:paraId="1DA77024" w14:textId="5601BB60" w:rsidR="00831415" w:rsidRDefault="00C7351E" w:rsidP="00FA4C11">
      <w:pPr>
        <w:pStyle w:val="Titre3"/>
      </w:pPr>
      <w:bookmarkStart w:id="3" w:name="_Toc343505027"/>
      <w:r>
        <w:t>Éducateur canin, le métier : c</w:t>
      </w:r>
      <w:r w:rsidR="00831415">
        <w:t>ombien de propriétaires à «</w:t>
      </w:r>
      <w:r w:rsidR="001757D1">
        <w:rPr>
          <w:rFonts w:ascii="Arial" w:hAnsi="Arial" w:cs="Arial"/>
        </w:rPr>
        <w:t> </w:t>
      </w:r>
      <w:r w:rsidR="00831415">
        <w:t>accompagner</w:t>
      </w:r>
      <w:r w:rsidR="001757D1">
        <w:rPr>
          <w:rFonts w:ascii="Arial" w:hAnsi="Arial" w:cs="Arial"/>
        </w:rPr>
        <w:t> </w:t>
      </w:r>
      <w:r w:rsidR="00831415">
        <w:t>»</w:t>
      </w:r>
      <w:r w:rsidR="005629DA">
        <w:rPr>
          <w:rFonts w:ascii="Arial" w:hAnsi="Arial" w:cs="Arial"/>
        </w:rPr>
        <w:t> </w:t>
      </w:r>
      <w:r w:rsidR="00831415">
        <w:t>?</w:t>
      </w:r>
      <w:bookmarkEnd w:id="3"/>
      <w:r w:rsidR="00831415">
        <w:t xml:space="preserve"> </w:t>
      </w:r>
    </w:p>
    <w:p w14:paraId="3B85E2C8" w14:textId="4A104B12" w:rsidR="00831415" w:rsidRDefault="00831415" w:rsidP="00FA4C11">
      <w:r w:rsidRPr="00AF3B5C">
        <w:t>Convenez-en</w:t>
      </w:r>
      <w:r>
        <w:t> </w:t>
      </w:r>
      <w:r w:rsidRPr="00AF3B5C">
        <w:t xml:space="preserve">: ce qui compte, pour un projet </w:t>
      </w:r>
      <w:r w:rsidR="00CB3EFE">
        <w:t>de métier en rapport avec le chien</w:t>
      </w:r>
      <w:r w:rsidRPr="00AF3B5C">
        <w:t>, ce n</w:t>
      </w:r>
      <w:r>
        <w:t>’</w:t>
      </w:r>
      <w:r w:rsidRPr="00AF3B5C">
        <w:t>est pas le nombre de chiens</w:t>
      </w:r>
      <w:r w:rsidR="005629DA">
        <w:t> </w:t>
      </w:r>
      <w:r w:rsidR="00CB3EFE">
        <w:t>! M</w:t>
      </w:r>
      <w:r w:rsidRPr="00AF3B5C">
        <w:t xml:space="preserve">ais bien plutôt le nombre de propriétaires susceptibles de souhaiter </w:t>
      </w:r>
      <w:r w:rsidR="00CB3EFE">
        <w:t>de faire un appel à un professionnel</w:t>
      </w:r>
      <w:r w:rsidRPr="00AF3B5C">
        <w:t>.</w:t>
      </w:r>
    </w:p>
    <w:p w14:paraId="74DCEFA8" w14:textId="34DA618C" w:rsidR="00536037" w:rsidRPr="00AF3B5C" w:rsidRDefault="00536037" w:rsidP="00FA4C11">
      <w:r>
        <w:t xml:space="preserve">Et pour ce que nous étudions aujourd’hui, plus précisément le nombre de propriétaires susceptibles de faire appel à un éducateur. </w:t>
      </w:r>
    </w:p>
    <w:p w14:paraId="1A59D3FF" w14:textId="0A6606C9" w:rsidR="00831415" w:rsidRPr="00AF3B5C" w:rsidRDefault="00831415" w:rsidP="00FA4C11">
      <w:r w:rsidRPr="00AF3B5C">
        <w:t>Or, ce nombre «</w:t>
      </w:r>
      <w:r w:rsidR="001757D1">
        <w:t> </w:t>
      </w:r>
      <w:r w:rsidRPr="00CE578D">
        <w:rPr>
          <w:rStyle w:val="lev"/>
        </w:rPr>
        <w:t>explose</w:t>
      </w:r>
      <w:r w:rsidR="001757D1">
        <w:rPr>
          <w:rStyle w:val="lev"/>
        </w:rPr>
        <w:t> </w:t>
      </w:r>
      <w:r w:rsidRPr="00AF3B5C">
        <w:t>» littéralement depuis au moins une décennie</w:t>
      </w:r>
      <w:r w:rsidR="005629DA">
        <w:t> </w:t>
      </w:r>
      <w:r w:rsidR="00536037">
        <w:t>! E</w:t>
      </w:r>
      <w:r w:rsidRPr="00AF3B5C">
        <w:t>t l</w:t>
      </w:r>
      <w:r>
        <w:t>’</w:t>
      </w:r>
      <w:r w:rsidRPr="00AF3B5C">
        <w:t>observation de la sociologie française montre que cette évolution va continuer et s</w:t>
      </w:r>
      <w:r>
        <w:t>’</w:t>
      </w:r>
      <w:r w:rsidRPr="00AF3B5C">
        <w:t>accentuer</w:t>
      </w:r>
      <w:r w:rsidR="005629DA">
        <w:t> </w:t>
      </w:r>
      <w:r w:rsidRPr="00AF3B5C">
        <w:t>!</w:t>
      </w:r>
    </w:p>
    <w:p w14:paraId="0326A01A" w14:textId="3D2EC214" w:rsidR="00831415" w:rsidRPr="000518D3" w:rsidRDefault="00536037" w:rsidP="00FA4C11">
      <w:r>
        <w:t>Voilà qui mérite, nous en convenons volontiers, quelques lignes d’explications</w:t>
      </w:r>
      <w:r w:rsidR="005629DA">
        <w:t> </w:t>
      </w:r>
      <w:r>
        <w:t xml:space="preserve">! </w:t>
      </w:r>
    </w:p>
    <w:p w14:paraId="7BD8BD57" w14:textId="6BF40ED8" w:rsidR="00831415" w:rsidRDefault="00C7351E" w:rsidP="00FA4C11">
      <w:pPr>
        <w:pStyle w:val="Titre3"/>
      </w:pPr>
      <w:bookmarkStart w:id="4" w:name="_Toc343505028"/>
      <w:r>
        <w:lastRenderedPageBreak/>
        <w:t>Éducateur canin : d</w:t>
      </w:r>
      <w:r w:rsidR="00831415">
        <w:t>es attentes toujours plus importantes</w:t>
      </w:r>
      <w:bookmarkEnd w:id="4"/>
    </w:p>
    <w:p w14:paraId="34118169" w14:textId="4BC17003" w:rsidR="00844B9F" w:rsidRDefault="00844B9F" w:rsidP="00FA4C11">
      <w:r>
        <w:rPr>
          <w:noProof/>
          <w:lang w:eastAsia="fr-FR"/>
        </w:rPr>
        <w:drawing>
          <wp:inline distT="0" distB="0" distL="0" distR="0" wp14:anchorId="3E4F4EFF" wp14:editId="350995B7">
            <wp:extent cx="2621280" cy="3495040"/>
            <wp:effectExtent l="0" t="0" r="0" b="10160"/>
            <wp:docPr id="2" name="Image 2" descr="Transcend:Pictures:Education Canine (Basse Résolution):_DSC641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cend:Pictures:Education Canine (Basse Résolution):_DSC6415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1280" cy="3495040"/>
                    </a:xfrm>
                    <a:prstGeom prst="rect">
                      <a:avLst/>
                    </a:prstGeom>
                    <a:noFill/>
                    <a:ln>
                      <a:noFill/>
                    </a:ln>
                  </pic:spPr>
                </pic:pic>
              </a:graphicData>
            </a:graphic>
          </wp:inline>
        </w:drawing>
      </w:r>
    </w:p>
    <w:p w14:paraId="4CB2E947" w14:textId="4585CA64" w:rsidR="001F54E5" w:rsidRPr="00844B9F" w:rsidRDefault="00C7351E" w:rsidP="00FA4C11">
      <w:pPr>
        <w:pStyle w:val="B0"/>
      </w:pPr>
      <w:r>
        <w:t>Éducateur canin, le métier : d</w:t>
      </w:r>
      <w:r w:rsidR="001F54E5">
        <w:t>es «</w:t>
      </w:r>
      <w:r w:rsidR="001757D1">
        <w:t> </w:t>
      </w:r>
      <w:r w:rsidR="001F54E5">
        <w:t>attentes</w:t>
      </w:r>
      <w:r w:rsidR="001757D1">
        <w:t> </w:t>
      </w:r>
      <w:r w:rsidR="001F54E5">
        <w:t>» en augmentation constante</w:t>
      </w:r>
      <w:r w:rsidR="005629DA">
        <w:t> </w:t>
      </w:r>
      <w:r w:rsidR="001F54E5">
        <w:t xml:space="preserve">! </w:t>
      </w:r>
    </w:p>
    <w:p w14:paraId="06653E8F" w14:textId="77777777" w:rsidR="00536037" w:rsidRDefault="00536037" w:rsidP="00FA4C11"/>
    <w:p w14:paraId="1089D14B" w14:textId="77777777" w:rsidR="00536037" w:rsidRDefault="00536037" w:rsidP="00FA4C11"/>
    <w:p w14:paraId="6B405C0E" w14:textId="461BDEA2" w:rsidR="0010084E" w:rsidRPr="0010084E" w:rsidRDefault="0010084E" w:rsidP="00FA4C11">
      <w:r w:rsidRPr="0010084E">
        <w:t>La réalité, c</w:t>
      </w:r>
      <w:r w:rsidR="005629DA">
        <w:t>’</w:t>
      </w:r>
      <w:r w:rsidRPr="0010084E">
        <w:t>est que la notion même d</w:t>
      </w:r>
      <w:r w:rsidR="005629DA">
        <w:t>’</w:t>
      </w:r>
      <w:r w:rsidRPr="0010084E">
        <w:t>animal de compagnie a subi une sorte de mutation</w:t>
      </w:r>
      <w:r w:rsidR="005629DA">
        <w:t> </w:t>
      </w:r>
      <w:r w:rsidRPr="0010084E">
        <w:t>!</w:t>
      </w:r>
    </w:p>
    <w:p w14:paraId="1F1880CB" w14:textId="37AC9D81" w:rsidR="0010084E" w:rsidRPr="0010084E" w:rsidRDefault="0010084E" w:rsidP="00FA4C11">
      <w:r w:rsidRPr="0010084E">
        <w:t>Pour la plupart des propriétaires, l</w:t>
      </w:r>
      <w:r w:rsidR="005629DA">
        <w:t>’</w:t>
      </w:r>
      <w:r w:rsidRPr="0010084E">
        <w:t>animal de compagnie est de moins en moins «</w:t>
      </w:r>
      <w:r w:rsidR="001757D1">
        <w:t> </w:t>
      </w:r>
      <w:r w:rsidRPr="0010084E">
        <w:rPr>
          <w:b/>
          <w:bCs/>
        </w:rPr>
        <w:t>animal</w:t>
      </w:r>
      <w:r w:rsidR="001757D1">
        <w:t> </w:t>
      </w:r>
      <w:r w:rsidRPr="0010084E">
        <w:t>»</w:t>
      </w:r>
      <w:r w:rsidR="005629DA">
        <w:t> </w:t>
      </w:r>
      <w:r w:rsidRPr="0010084E">
        <w:t>! Et, de plus en plus «</w:t>
      </w:r>
      <w:r w:rsidR="001757D1">
        <w:t> </w:t>
      </w:r>
      <w:r w:rsidRPr="0010084E">
        <w:rPr>
          <w:b/>
          <w:bCs/>
        </w:rPr>
        <w:t>compagnie</w:t>
      </w:r>
      <w:r w:rsidR="001757D1">
        <w:t> </w:t>
      </w:r>
      <w:r w:rsidRPr="0010084E">
        <w:t>».</w:t>
      </w:r>
    </w:p>
    <w:p w14:paraId="0A11C165" w14:textId="77777777" w:rsidR="0010084E" w:rsidRPr="0010084E" w:rsidRDefault="0010084E" w:rsidP="00FA4C11">
      <w:r w:rsidRPr="0010084E">
        <w:t>Vrai tout particulièrement pour le chien.</w:t>
      </w:r>
    </w:p>
    <w:p w14:paraId="6634E467" w14:textId="40140CB5" w:rsidR="0010084E" w:rsidRPr="0010084E" w:rsidRDefault="0010084E" w:rsidP="00FA4C11">
      <w:r w:rsidRPr="0010084E">
        <w:lastRenderedPageBreak/>
        <w:t>Le chien enfermé dans un chenil, ou attach</w:t>
      </w:r>
      <w:r>
        <w:t>é</w:t>
      </w:r>
      <w:r w:rsidRPr="0010084E">
        <w:t xml:space="preserve"> dehors à une niche, </w:t>
      </w:r>
      <w:r>
        <w:t>était (presque) la règle hier. C</w:t>
      </w:r>
      <w:r w:rsidRPr="0010084E">
        <w:t>ela n</w:t>
      </w:r>
      <w:r w:rsidR="005629DA">
        <w:t>’</w:t>
      </w:r>
      <w:r w:rsidRPr="0010084E">
        <w:t>existe pratiquement plus</w:t>
      </w:r>
      <w:r>
        <w:t xml:space="preserve"> aujourd’hui</w:t>
      </w:r>
      <w:r w:rsidRPr="0010084E">
        <w:t>.</w:t>
      </w:r>
    </w:p>
    <w:p w14:paraId="162B43C6" w14:textId="77A5E07C" w:rsidR="0010084E" w:rsidRPr="0010084E" w:rsidRDefault="0010084E" w:rsidP="00FA4C11">
      <w:r w:rsidRPr="0010084E">
        <w:t>Les gens qui prennent un chien souhaitent aujourd</w:t>
      </w:r>
      <w:r w:rsidR="005629DA">
        <w:t>’</w:t>
      </w:r>
      <w:r w:rsidRPr="0010084E">
        <w:t>hui que celui-ci soit complètement intégré à la vie familiale. Il en devient un membre à part entière.</w:t>
      </w:r>
    </w:p>
    <w:p w14:paraId="14D3BC2E" w14:textId="2A39AD61" w:rsidR="0010084E" w:rsidRPr="0010084E" w:rsidRDefault="0010084E" w:rsidP="00FA4C11">
      <w:r w:rsidRPr="0010084E">
        <w:t>On veut pouvoir l</w:t>
      </w:r>
      <w:r w:rsidR="005629DA">
        <w:t>’</w:t>
      </w:r>
      <w:r w:rsidRPr="0010084E">
        <w:t>emmener partout</w:t>
      </w:r>
      <w:r w:rsidR="005629DA">
        <w:t> </w:t>
      </w:r>
      <w:r w:rsidRPr="0010084E">
        <w:t>! Au restaurant, en week-end, en vacances</w:t>
      </w:r>
      <w:r w:rsidR="005629DA">
        <w:t> </w:t>
      </w:r>
      <w:r w:rsidRPr="0010084E">
        <w:t>! En voiture, en train, ou encore en avion</w:t>
      </w:r>
      <w:r w:rsidR="005629DA">
        <w:t> </w:t>
      </w:r>
      <w:r w:rsidRPr="0010084E">
        <w:t>!</w:t>
      </w:r>
    </w:p>
    <w:p w14:paraId="19E6DB7F" w14:textId="51C110D4" w:rsidR="0010084E" w:rsidRPr="0010084E" w:rsidRDefault="0010084E" w:rsidP="00FA4C11">
      <w:r w:rsidRPr="0010084E">
        <w:t>Les chiens qui «</w:t>
      </w:r>
      <w:r w:rsidR="001757D1">
        <w:t> </w:t>
      </w:r>
      <w:r w:rsidRPr="0010084E">
        <w:t>dorment</w:t>
      </w:r>
      <w:r w:rsidR="001757D1">
        <w:t> </w:t>
      </w:r>
      <w:r w:rsidRPr="0010084E">
        <w:t>» à l</w:t>
      </w:r>
      <w:r w:rsidR="005629DA">
        <w:t>’</w:t>
      </w:r>
      <w:r w:rsidRPr="0010084E">
        <w:t>extérieur des habitations sont de plus en plus rares</w:t>
      </w:r>
      <w:r w:rsidR="005629DA">
        <w:t> </w:t>
      </w:r>
      <w:r w:rsidRPr="0010084E">
        <w:t>! Et puisque le chien est désormais accepté sans réticence à l</w:t>
      </w:r>
      <w:r w:rsidR="005629DA">
        <w:t>’</w:t>
      </w:r>
      <w:r w:rsidRPr="0010084E">
        <w:t>intérieur de l</w:t>
      </w:r>
      <w:r w:rsidR="005629DA">
        <w:t>’</w:t>
      </w:r>
      <w:r w:rsidRPr="0010084E">
        <w:t>habitation, la vie en appartement n</w:t>
      </w:r>
      <w:r w:rsidR="005629DA">
        <w:t>’</w:t>
      </w:r>
      <w:r w:rsidRPr="0010084E">
        <w:t>est plus le frein qu</w:t>
      </w:r>
      <w:r w:rsidR="005629DA">
        <w:t>’</w:t>
      </w:r>
      <w:r w:rsidRPr="0010084E">
        <w:t>il était hier</w:t>
      </w:r>
      <w:r w:rsidR="005629DA">
        <w:t> </w:t>
      </w:r>
      <w:r w:rsidRPr="0010084E">
        <w:t>!</w:t>
      </w:r>
    </w:p>
    <w:p w14:paraId="487F661C" w14:textId="77D3D80D" w:rsidR="0010084E" w:rsidRPr="0010084E" w:rsidRDefault="0010084E" w:rsidP="00FA4C11">
      <w:r w:rsidRPr="0010084E">
        <w:t>Ces nouvelles «</w:t>
      </w:r>
      <w:r w:rsidR="001757D1">
        <w:t> </w:t>
      </w:r>
      <w:r w:rsidRPr="0010084E">
        <w:t>conditions</w:t>
      </w:r>
      <w:r w:rsidR="001757D1">
        <w:t> </w:t>
      </w:r>
      <w:r w:rsidRPr="0010084E">
        <w:t>» entraînent à coup sûr un besoin inconscient, mais non moins réel de toujours plus d</w:t>
      </w:r>
      <w:r w:rsidR="005629DA">
        <w:t>’</w:t>
      </w:r>
      <w:r w:rsidRPr="0010084E">
        <w:t>éducation.</w:t>
      </w:r>
    </w:p>
    <w:p w14:paraId="5A7D2B3E" w14:textId="3391FF0A" w:rsidR="0010084E" w:rsidRPr="0010084E" w:rsidRDefault="0010084E" w:rsidP="00FA4C11">
      <w:r w:rsidRPr="0010084E">
        <w:t>De l</w:t>
      </w:r>
      <w:r w:rsidR="005629DA">
        <w:t>’</w:t>
      </w:r>
      <w:r w:rsidRPr="0010084E">
        <w:t>éducation</w:t>
      </w:r>
      <w:r w:rsidR="005629DA">
        <w:t> </w:t>
      </w:r>
      <w:r w:rsidRPr="0010084E">
        <w:t>? Pas seulement</w:t>
      </w:r>
      <w:r w:rsidR="005629DA">
        <w:t> </w:t>
      </w:r>
      <w:r w:rsidRPr="0010084E">
        <w:t>!</w:t>
      </w:r>
    </w:p>
    <w:p w14:paraId="0EF0D905" w14:textId="13D06FCA" w:rsidR="0010084E" w:rsidRPr="0010084E" w:rsidRDefault="0010084E" w:rsidP="00FA4C11">
      <w:r w:rsidRPr="0010084E">
        <w:t>En effet, l</w:t>
      </w:r>
      <w:r w:rsidR="005629DA">
        <w:t>’</w:t>
      </w:r>
      <w:r w:rsidRPr="0010084E">
        <w:t>éducation, parfois, ne résout pas tout</w:t>
      </w:r>
      <w:r w:rsidR="005629DA">
        <w:t> </w:t>
      </w:r>
      <w:r w:rsidRPr="0010084E">
        <w:t>! Elle peut ne pas être suffisante par elle-même</w:t>
      </w:r>
      <w:r w:rsidR="005629DA">
        <w:t> </w:t>
      </w:r>
      <w:r w:rsidRPr="0010084E">
        <w:t>! Pour bien vivre avec leur chien, nombreux seront les propriétaires à la recherche d</w:t>
      </w:r>
      <w:r w:rsidR="005629DA">
        <w:t>’</w:t>
      </w:r>
      <w:r w:rsidRPr="0010084E">
        <w:t>accompagnement et de conseil</w:t>
      </w:r>
      <w:r w:rsidR="005629DA">
        <w:t> </w:t>
      </w:r>
      <w:r w:rsidRPr="0010084E">
        <w:t>!</w:t>
      </w:r>
    </w:p>
    <w:p w14:paraId="526E2C78" w14:textId="6FE13C4D" w:rsidR="00831415" w:rsidRPr="00CE578D" w:rsidRDefault="0010084E" w:rsidP="00FA4C11">
      <w:pPr>
        <w:rPr>
          <w:rStyle w:val="lev"/>
        </w:rPr>
      </w:pPr>
      <w:r w:rsidRPr="0010084E">
        <w:t>C</w:t>
      </w:r>
      <w:r w:rsidR="005629DA">
        <w:t>’</w:t>
      </w:r>
      <w:r w:rsidRPr="0010084E">
        <w:t>est normal</w:t>
      </w:r>
      <w:r w:rsidR="005629DA">
        <w:t> </w:t>
      </w:r>
      <w:r w:rsidRPr="0010084E">
        <w:t>! On n</w:t>
      </w:r>
      <w:r w:rsidR="005629DA">
        <w:t>’</w:t>
      </w:r>
      <w:r w:rsidRPr="0010084E">
        <w:t>en demande beaucoup plus qu</w:t>
      </w:r>
      <w:r w:rsidR="005629DA">
        <w:t>’</w:t>
      </w:r>
      <w:r w:rsidRPr="0010084E">
        <w:t>hier au chien de la famille</w:t>
      </w:r>
      <w:r w:rsidR="005629DA">
        <w:t> </w:t>
      </w:r>
      <w:r w:rsidRPr="0010084E">
        <w:t>! On veut aussi lui offrir un bien meilleur confort de vie</w:t>
      </w:r>
      <w:r w:rsidR="005629DA">
        <w:t> </w:t>
      </w:r>
      <w:r w:rsidRPr="0010084E">
        <w:t>! Plus de sorties, des exercices, des rencontres… Ce qui développe toute une activité de service et d</w:t>
      </w:r>
      <w:r w:rsidR="005629DA">
        <w:t>’</w:t>
      </w:r>
      <w:r w:rsidRPr="0010084E">
        <w:t>accompagnement</w:t>
      </w:r>
      <w:r w:rsidR="005629DA">
        <w:t> </w:t>
      </w:r>
      <w:r w:rsidRPr="0010084E">
        <w:t>! Voyons cela</w:t>
      </w:r>
      <w:r w:rsidR="005629DA">
        <w:t> </w:t>
      </w:r>
      <w:r w:rsidRPr="0010084E">
        <w:t>!</w:t>
      </w:r>
    </w:p>
    <w:p w14:paraId="67ACDA92" w14:textId="1926B2B3" w:rsidR="00831415" w:rsidRDefault="00C7351E" w:rsidP="00FA4C11">
      <w:pPr>
        <w:pStyle w:val="Titre3"/>
      </w:pPr>
      <w:bookmarkStart w:id="5" w:name="_Toc343505029"/>
      <w:r>
        <w:t xml:space="preserve">Éducateur canin, le métier : de nouveaux </w:t>
      </w:r>
      <w:r w:rsidR="00831415">
        <w:t>«</w:t>
      </w:r>
      <w:r w:rsidR="001757D1">
        <w:rPr>
          <w:rFonts w:ascii="Arial" w:hAnsi="Arial" w:cs="Arial"/>
        </w:rPr>
        <w:t> </w:t>
      </w:r>
      <w:r w:rsidR="00831415">
        <w:t>accompagnements</w:t>
      </w:r>
      <w:r w:rsidR="001757D1">
        <w:rPr>
          <w:rFonts w:ascii="Arial" w:hAnsi="Arial" w:cs="Arial"/>
        </w:rPr>
        <w:t> </w:t>
      </w:r>
      <w:r w:rsidR="00831415">
        <w:t>»</w:t>
      </w:r>
      <w:bookmarkEnd w:id="5"/>
    </w:p>
    <w:p w14:paraId="6D4A1137" w14:textId="77777777" w:rsidR="00831415" w:rsidRPr="00DD0C3D" w:rsidRDefault="00831415" w:rsidP="00FA4C11">
      <w:r w:rsidRPr="00DD0C3D">
        <w:t>C’est que le métier même d</w:t>
      </w:r>
      <w:r>
        <w:t>’</w:t>
      </w:r>
      <w:r w:rsidRPr="00DD0C3D">
        <w:t>éducateur s</w:t>
      </w:r>
      <w:r>
        <w:t>’</w:t>
      </w:r>
      <w:r w:rsidRPr="00DD0C3D">
        <w:t>e</w:t>
      </w:r>
      <w:r>
        <w:t>n</w:t>
      </w:r>
      <w:r w:rsidRPr="00DD0C3D">
        <w:t xml:space="preserve"> trouve bouleversé.</w:t>
      </w:r>
    </w:p>
    <w:p w14:paraId="4D8366B0" w14:textId="77777777" w:rsidR="00831415" w:rsidRPr="00DD0C3D" w:rsidRDefault="00831415" w:rsidP="00FA4C11">
      <w:r w:rsidRPr="00DD0C3D">
        <w:t>Hier, les choses étaient assez simples</w:t>
      </w:r>
      <w:r>
        <w:t> </w:t>
      </w:r>
      <w:r w:rsidRPr="00DD0C3D">
        <w:t>: l</w:t>
      </w:r>
      <w:r>
        <w:t>’</w:t>
      </w:r>
      <w:r w:rsidRPr="00DD0C3D">
        <w:t>éducateur intervenait plus ou moins tôt après l</w:t>
      </w:r>
      <w:r>
        <w:t>’</w:t>
      </w:r>
      <w:r w:rsidRPr="00DD0C3D">
        <w:t>arrivée du chien dans la famille, et pour un temps plus ou moins court.</w:t>
      </w:r>
    </w:p>
    <w:p w14:paraId="45074395" w14:textId="77777777" w:rsidR="00831415" w:rsidRPr="00DD0C3D" w:rsidRDefault="00831415" w:rsidP="00FA4C11">
      <w:r w:rsidRPr="00DD0C3D">
        <w:lastRenderedPageBreak/>
        <w:t>On attendait de l</w:t>
      </w:r>
      <w:r>
        <w:t>’</w:t>
      </w:r>
      <w:r w:rsidRPr="00DD0C3D">
        <w:t>éducation une sorte de social</w:t>
      </w:r>
      <w:r>
        <w:t>isation de l’animal, qui rende</w:t>
      </w:r>
      <w:r w:rsidRPr="00DD0C3D">
        <w:t xml:space="preserve"> la cohabitation avec ce dernier </w:t>
      </w:r>
      <w:r>
        <w:t>plus</w:t>
      </w:r>
      <w:r w:rsidRPr="00DD0C3D">
        <w:t xml:space="preserve"> confortable</w:t>
      </w:r>
      <w:r>
        <w:t xml:space="preserve"> – ou moins difficile</w:t>
      </w:r>
      <w:r w:rsidRPr="00DD0C3D">
        <w:t>.</w:t>
      </w:r>
    </w:p>
    <w:p w14:paraId="42B87635" w14:textId="77777777" w:rsidR="00831415" w:rsidRPr="00DD0C3D" w:rsidRDefault="00831415" w:rsidP="00FA4C11">
      <w:r w:rsidRPr="00DD0C3D">
        <w:t>Quelques principes de base plus ou moins établis, et les contacts avec l</w:t>
      </w:r>
      <w:r>
        <w:t>’</w:t>
      </w:r>
      <w:r w:rsidRPr="00DD0C3D">
        <w:t>éducateur s</w:t>
      </w:r>
      <w:r>
        <w:t>’</w:t>
      </w:r>
      <w:r w:rsidRPr="00DD0C3D">
        <w:t>arrêtaient là.</w:t>
      </w:r>
    </w:p>
    <w:p w14:paraId="399BA93E" w14:textId="77777777" w:rsidR="00831415" w:rsidRPr="00DD0C3D" w:rsidRDefault="00831415" w:rsidP="00FA4C11">
      <w:r w:rsidRPr="00DD0C3D">
        <w:t>Cela tend à n</w:t>
      </w:r>
      <w:r>
        <w:t>’</w:t>
      </w:r>
      <w:r w:rsidRPr="00DD0C3D">
        <w:t>avoir plus rien à voir avec la situation actuelle.</w:t>
      </w:r>
    </w:p>
    <w:p w14:paraId="23B88F22" w14:textId="5673B1DF" w:rsidR="00831415" w:rsidRPr="00DD0C3D" w:rsidRDefault="00C7351E" w:rsidP="00FA4C11">
      <w:pPr>
        <w:pStyle w:val="Titre4"/>
      </w:pPr>
      <w:r>
        <w:t>Éducateur canin : l’a</w:t>
      </w:r>
      <w:r w:rsidR="00831415" w:rsidRPr="00DD0C3D">
        <w:t>ccompagnement initial</w:t>
      </w:r>
    </w:p>
    <w:p w14:paraId="25740F8C" w14:textId="77777777" w:rsidR="00844B9F" w:rsidRDefault="00844B9F" w:rsidP="00FA4C11">
      <w:r>
        <w:rPr>
          <w:noProof/>
          <w:lang w:eastAsia="fr-FR"/>
        </w:rPr>
        <w:drawing>
          <wp:inline distT="0" distB="0" distL="0" distR="0" wp14:anchorId="420C3193" wp14:editId="00A9D12D">
            <wp:extent cx="2621280" cy="3495040"/>
            <wp:effectExtent l="0" t="0" r="0" b="10160"/>
            <wp:docPr id="4" name="Image 4" descr="Transcend:Pictures:Education Canine (Basse Résolution):_DSC5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cend:Pictures:Education Canine (Basse Résolution):_DSC566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3495040"/>
                    </a:xfrm>
                    <a:prstGeom prst="rect">
                      <a:avLst/>
                    </a:prstGeom>
                    <a:noFill/>
                    <a:ln>
                      <a:noFill/>
                    </a:ln>
                  </pic:spPr>
                </pic:pic>
              </a:graphicData>
            </a:graphic>
          </wp:inline>
        </w:drawing>
      </w:r>
    </w:p>
    <w:p w14:paraId="46F9A092" w14:textId="7329DB7B" w:rsidR="001F54E5" w:rsidRDefault="001F54E5" w:rsidP="00FA4C11">
      <w:pPr>
        <w:pStyle w:val="B0"/>
      </w:pPr>
      <w:r>
        <w:t>L’éducateur n’intervient pas seulement au début de la vie de l’animal dans la famille…</w:t>
      </w:r>
    </w:p>
    <w:p w14:paraId="222C9D5D" w14:textId="77777777" w:rsidR="0010084E" w:rsidRPr="0010084E" w:rsidRDefault="0010084E" w:rsidP="00FA4C11">
      <w:r w:rsidRPr="0010084E">
        <w:t>Un exemple va nous permettre de bien illustrer notre propos.</w:t>
      </w:r>
    </w:p>
    <w:p w14:paraId="249DC909" w14:textId="6FDC9387" w:rsidR="0010084E" w:rsidRPr="0010084E" w:rsidRDefault="0010084E" w:rsidP="00FA4C11">
      <w:r w:rsidRPr="0010084E">
        <w:t>Certains éducateurs interviennent ainsi très en amont d</w:t>
      </w:r>
      <w:r w:rsidR="005629DA">
        <w:t>’</w:t>
      </w:r>
      <w:r w:rsidRPr="0010084E">
        <w:t>un réel programme d</w:t>
      </w:r>
      <w:r w:rsidR="005629DA">
        <w:t>’</w:t>
      </w:r>
      <w:r w:rsidRPr="0010084E">
        <w:t>éducation</w:t>
      </w:r>
      <w:r w:rsidR="005629DA">
        <w:t> </w:t>
      </w:r>
      <w:r w:rsidRPr="0010084E">
        <w:t>! Il</w:t>
      </w:r>
      <w:r>
        <w:t>s</w:t>
      </w:r>
      <w:r w:rsidRPr="0010084E">
        <w:t xml:space="preserve"> propose</w:t>
      </w:r>
      <w:r>
        <w:t>nt</w:t>
      </w:r>
      <w:r w:rsidRPr="0010084E">
        <w:t xml:space="preserve"> en effet au public ce que par simplification nous appellerons une «</w:t>
      </w:r>
      <w:r w:rsidR="001757D1">
        <w:t> </w:t>
      </w:r>
      <w:r w:rsidRPr="0010084E">
        <w:t>école de chiots</w:t>
      </w:r>
      <w:r w:rsidR="001757D1">
        <w:t> </w:t>
      </w:r>
      <w:r w:rsidRPr="0010084E">
        <w:t>».</w:t>
      </w:r>
    </w:p>
    <w:p w14:paraId="5436265A" w14:textId="120C753B" w:rsidR="0010084E" w:rsidRPr="0010084E" w:rsidRDefault="0010084E" w:rsidP="00FA4C11">
      <w:r w:rsidRPr="0010084E">
        <w:lastRenderedPageBreak/>
        <w:t>De quoi s</w:t>
      </w:r>
      <w:r w:rsidR="005629DA">
        <w:t>’</w:t>
      </w:r>
      <w:r w:rsidRPr="0010084E">
        <w:t>agit-il</w:t>
      </w:r>
      <w:r w:rsidR="005629DA">
        <w:t> </w:t>
      </w:r>
      <w:r w:rsidRPr="0010084E">
        <w:t>? De répondre à un besoin aujourd</w:t>
      </w:r>
      <w:r w:rsidR="005629DA">
        <w:t>’</w:t>
      </w:r>
      <w:r w:rsidRPr="0010084E">
        <w:t>hui bien identifié</w:t>
      </w:r>
      <w:r w:rsidR="005629DA">
        <w:t> </w:t>
      </w:r>
      <w:r w:rsidRPr="0010084E">
        <w:t>: celui de permettre à un jeune animal de rencontrer régulièrement tout au long de sa croissance d</w:t>
      </w:r>
      <w:r w:rsidR="005629DA">
        <w:t>’</w:t>
      </w:r>
      <w:r w:rsidRPr="0010084E">
        <w:t>autres chiots ou même des chiens adultes. C</w:t>
      </w:r>
      <w:r w:rsidR="005629DA">
        <w:t>’</w:t>
      </w:r>
      <w:r w:rsidRPr="0010084E">
        <w:t>est une condition absolument nécessaire pour apprendre à interagir facilement, par la suite, avec les autres chiens. Ces rencontres ne sont pas seulement utiles, mais en réalité strictement nécessaire au développement harmonieux du psychisme.</w:t>
      </w:r>
    </w:p>
    <w:p w14:paraId="324E59D4" w14:textId="6BC2CF0C" w:rsidR="00CE578D" w:rsidRPr="00CE578D" w:rsidRDefault="0010084E" w:rsidP="00FA4C11">
      <w:pPr>
        <w:rPr>
          <w:rStyle w:val="Accentuation"/>
        </w:rPr>
      </w:pPr>
      <w:r w:rsidRPr="0010084E">
        <w:t>Une école de chiot est donc un lieu sécurisé, donnant la possibilité aux animaux d</w:t>
      </w:r>
      <w:r w:rsidR="005629DA">
        <w:t>’</w:t>
      </w:r>
      <w:r w:rsidRPr="0010084E">
        <w:t xml:space="preserve">évoluer en liberté. Sous la surveillance bien sûr </w:t>
      </w:r>
      <w:r w:rsidR="00447A63">
        <w:t>d’</w:t>
      </w:r>
      <w:r w:rsidRPr="0010084E">
        <w:t>un éducateur expérimenté. Avec parfois la présence de chiens adultes sélectionnés pour leurs capacités relationnelles.</w:t>
      </w:r>
      <w:r w:rsidR="00CE578D" w:rsidRPr="00CE578D">
        <w:rPr>
          <w:rStyle w:val="Accentuation"/>
        </w:rPr>
        <w:t xml:space="preserve"> </w:t>
      </w:r>
    </w:p>
    <w:p w14:paraId="17B2E97A" w14:textId="35EC7CB5" w:rsidR="00831415" w:rsidRPr="00DD0C3D" w:rsidRDefault="008327CD" w:rsidP="00FA4C11">
      <w:pPr>
        <w:pStyle w:val="Titre4"/>
      </w:pPr>
      <w:r>
        <w:t>Éducateur canin, le métier conduit à un « a</w:t>
      </w:r>
      <w:r w:rsidR="00831415" w:rsidRPr="00DD0C3D">
        <w:t xml:space="preserve">ccompagnement </w:t>
      </w:r>
      <w:r w:rsidR="00831415">
        <w:t xml:space="preserve">tout au long </w:t>
      </w:r>
      <w:r w:rsidR="00831415" w:rsidRPr="00DD0C3D">
        <w:t>de la vie</w:t>
      </w:r>
      <w:r>
        <w:t> »</w:t>
      </w:r>
    </w:p>
    <w:p w14:paraId="3FB71255" w14:textId="1367FDDA" w:rsidR="00844B9F" w:rsidRDefault="001F54E5" w:rsidP="00FA4C11">
      <w:r>
        <w:rPr>
          <w:noProof/>
          <w:lang w:eastAsia="fr-FR"/>
        </w:rPr>
        <w:drawing>
          <wp:inline distT="0" distB="0" distL="0" distR="0" wp14:anchorId="15621974" wp14:editId="7C0CD583">
            <wp:extent cx="3494405" cy="2620645"/>
            <wp:effectExtent l="0" t="0" r="10795" b="0"/>
            <wp:docPr id="11" name="Image 11" descr="Transcend:Pictures:Education Canine (Basse Résolution):_DSC6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cend:Pictures:Education Canine (Basse Résolution):_DSC627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4405" cy="2620645"/>
                    </a:xfrm>
                    <a:prstGeom prst="rect">
                      <a:avLst/>
                    </a:prstGeom>
                    <a:noFill/>
                    <a:ln>
                      <a:noFill/>
                    </a:ln>
                  </pic:spPr>
                </pic:pic>
              </a:graphicData>
            </a:graphic>
          </wp:inline>
        </w:drawing>
      </w:r>
    </w:p>
    <w:p w14:paraId="7ADF3058" w14:textId="02FA1308" w:rsidR="001F54E5" w:rsidRDefault="001F54E5" w:rsidP="00FA4C11">
      <w:pPr>
        <w:pStyle w:val="B0"/>
      </w:pPr>
      <w:r>
        <w:t>…</w:t>
      </w:r>
      <w:r w:rsidR="005629DA">
        <w:t xml:space="preserve"> </w:t>
      </w:r>
      <w:r>
        <w:t>mais tout au long de la vie</w:t>
      </w:r>
      <w:r w:rsidR="005629DA">
        <w:t> </w:t>
      </w:r>
      <w:r>
        <w:t xml:space="preserve">! </w:t>
      </w:r>
    </w:p>
    <w:p w14:paraId="17824008" w14:textId="77777777" w:rsidR="001F54E5" w:rsidRDefault="001F54E5" w:rsidP="00FA4C11"/>
    <w:p w14:paraId="3AE1507D" w14:textId="42111151" w:rsidR="00447A63" w:rsidRPr="00447A63" w:rsidRDefault="00447A63" w:rsidP="00FA4C11">
      <w:r w:rsidRPr="00447A63">
        <w:lastRenderedPageBreak/>
        <w:t xml:space="preserve">On se doutait déjà hier que pour rester en bonne santé, un chien devrait se voir </w:t>
      </w:r>
      <w:r>
        <w:t>proposer</w:t>
      </w:r>
      <w:r w:rsidRPr="00447A63">
        <w:t xml:space="preserve"> </w:t>
      </w:r>
      <w:r>
        <w:t>régulièrement</w:t>
      </w:r>
      <w:r w:rsidRPr="00447A63">
        <w:t xml:space="preserve"> </w:t>
      </w:r>
      <w:r>
        <w:t>des</w:t>
      </w:r>
      <w:r w:rsidRPr="00447A63">
        <w:t xml:space="preserve"> gamme</w:t>
      </w:r>
      <w:r>
        <w:t>s</w:t>
      </w:r>
      <w:r w:rsidRPr="00447A63">
        <w:t xml:space="preserve"> construite</w:t>
      </w:r>
      <w:r>
        <w:t>s</w:t>
      </w:r>
      <w:r w:rsidRPr="00447A63">
        <w:t xml:space="preserve"> </w:t>
      </w:r>
      <w:r>
        <w:t>d’</w:t>
      </w:r>
      <w:r w:rsidRPr="00447A63">
        <w:t>exercices physiques.</w:t>
      </w:r>
    </w:p>
    <w:p w14:paraId="70D9A5EC" w14:textId="4756D226" w:rsidR="00447A63" w:rsidRPr="00447A63" w:rsidRDefault="00447A63" w:rsidP="00FA4C11">
      <w:r w:rsidRPr="00447A63">
        <w:t>Mais on sait aujourd</w:t>
      </w:r>
      <w:r w:rsidR="005629DA">
        <w:t>’</w:t>
      </w:r>
      <w:r w:rsidRPr="00447A63">
        <w:t>hui que même cela n</w:t>
      </w:r>
      <w:r w:rsidR="005629DA">
        <w:t>’</w:t>
      </w:r>
      <w:r w:rsidRPr="00447A63">
        <w:t>est pas en soi suffisant. Le chien ne doit pas seulement s</w:t>
      </w:r>
      <w:r w:rsidR="005629DA">
        <w:t>’</w:t>
      </w:r>
      <w:r w:rsidRPr="00447A63">
        <w:t>exercer, il doit aussi continuer «</w:t>
      </w:r>
      <w:r w:rsidR="001757D1">
        <w:t> </w:t>
      </w:r>
      <w:r w:rsidRPr="00447A63">
        <w:t>d</w:t>
      </w:r>
      <w:r w:rsidR="005629DA">
        <w:t>’</w:t>
      </w:r>
      <w:r w:rsidRPr="00447A63">
        <w:t>apprendre</w:t>
      </w:r>
      <w:r w:rsidR="001757D1">
        <w:t> </w:t>
      </w:r>
      <w:r w:rsidRPr="00447A63">
        <w:t>» tout au long de sa vie</w:t>
      </w:r>
      <w:r w:rsidR="005629DA">
        <w:t> </w:t>
      </w:r>
      <w:r w:rsidRPr="00447A63">
        <w:t>! C</w:t>
      </w:r>
      <w:r w:rsidR="005629DA">
        <w:t>’</w:t>
      </w:r>
      <w:r w:rsidRPr="00447A63">
        <w:t>est la condition nécessaire au maintien d</w:t>
      </w:r>
      <w:r w:rsidR="005629DA">
        <w:t>’</w:t>
      </w:r>
      <w:r w:rsidRPr="00447A63">
        <w:t>une bonne activité cérébrale, jusqu</w:t>
      </w:r>
      <w:r w:rsidR="005629DA">
        <w:t>’</w:t>
      </w:r>
      <w:r w:rsidRPr="00447A63">
        <w:t>à un âge avancé.</w:t>
      </w:r>
    </w:p>
    <w:p w14:paraId="68BF38C1" w14:textId="0ACAF5C0" w:rsidR="00447A63" w:rsidRPr="00447A63" w:rsidRDefault="00447A63" w:rsidP="00FA4C11">
      <w:r w:rsidRPr="00447A63">
        <w:t>Des gammes d</w:t>
      </w:r>
      <w:r w:rsidR="005629DA">
        <w:t>’</w:t>
      </w:r>
      <w:r w:rsidRPr="00447A63">
        <w:t>exercice</w:t>
      </w:r>
      <w:r w:rsidR="005629DA">
        <w:t> </w:t>
      </w:r>
      <w:r w:rsidRPr="00447A63">
        <w:t>? Sans formation, les propriétaires ne vont pas les inventer</w:t>
      </w:r>
      <w:r w:rsidR="005629DA">
        <w:t> </w:t>
      </w:r>
      <w:r w:rsidRPr="00447A63">
        <w:t>! Donner aux chiens l</w:t>
      </w:r>
      <w:r w:rsidR="005629DA">
        <w:t>’</w:t>
      </w:r>
      <w:r w:rsidRPr="00447A63">
        <w:t>occasion d</w:t>
      </w:r>
      <w:r w:rsidR="005629DA">
        <w:t>’</w:t>
      </w:r>
      <w:r w:rsidRPr="00447A63">
        <w:t>apprendre, même après la période d</w:t>
      </w:r>
      <w:r w:rsidR="005629DA">
        <w:t>’</w:t>
      </w:r>
      <w:r w:rsidRPr="00447A63">
        <w:t>éducation, cela non plus les propriétaires ne savent pas le faire.</w:t>
      </w:r>
    </w:p>
    <w:p w14:paraId="0AF14538" w14:textId="51988BE5" w:rsidR="00447A63" w:rsidRPr="00447A63" w:rsidRDefault="00447A63" w:rsidP="00FA4C11">
      <w:r>
        <w:t>L’é</w:t>
      </w:r>
      <w:r w:rsidRPr="00447A63">
        <w:t>ducateur canin voit son rôle complètement élargi</w:t>
      </w:r>
      <w:r w:rsidR="005629DA">
        <w:t> </w:t>
      </w:r>
      <w:r w:rsidRPr="00447A63">
        <w:t>! Hier, nous l</w:t>
      </w:r>
      <w:r w:rsidR="005629DA">
        <w:t>’</w:t>
      </w:r>
      <w:r w:rsidRPr="00447A63">
        <w:t xml:space="preserve">avons noté, il intervenait </w:t>
      </w:r>
      <w:r>
        <w:t>pendant un temps limité</w:t>
      </w:r>
      <w:r w:rsidRPr="00447A63">
        <w:t xml:space="preserve"> de la relation d</w:t>
      </w:r>
      <w:r w:rsidR="005629DA">
        <w:t>’</w:t>
      </w:r>
      <w:r w:rsidRPr="00447A63">
        <w:t>un animal avec une famille.</w:t>
      </w:r>
    </w:p>
    <w:p w14:paraId="64F9278B" w14:textId="60A3AC3F" w:rsidR="00447A63" w:rsidRPr="00447A63" w:rsidRDefault="00447A63" w:rsidP="00FA4C11">
      <w:r w:rsidRPr="00447A63">
        <w:t>C</w:t>
      </w:r>
      <w:r w:rsidR="005629DA">
        <w:t>’</w:t>
      </w:r>
      <w:r w:rsidRPr="00447A63">
        <w:t>est de moins en moins le cas aujourd</w:t>
      </w:r>
      <w:r w:rsidR="005629DA">
        <w:t>’</w:t>
      </w:r>
      <w:r w:rsidRPr="00447A63">
        <w:t>hui. De plus en plus, l</w:t>
      </w:r>
      <w:r w:rsidR="005629DA">
        <w:t>’</w:t>
      </w:r>
      <w:r w:rsidRPr="00447A63">
        <w:t>éducateur d</w:t>
      </w:r>
      <w:r w:rsidR="005629DA">
        <w:t>’</w:t>
      </w:r>
      <w:r w:rsidRPr="00447A63">
        <w:t>hier se transforme en une sorte de «</w:t>
      </w:r>
      <w:r w:rsidR="001757D1">
        <w:t> </w:t>
      </w:r>
      <w:r w:rsidRPr="00447A63">
        <w:t>coach</w:t>
      </w:r>
      <w:r w:rsidR="001757D1">
        <w:t> </w:t>
      </w:r>
      <w:r w:rsidRPr="00447A63">
        <w:t>»</w:t>
      </w:r>
      <w:r w:rsidR="005629DA">
        <w:t> </w:t>
      </w:r>
      <w:r w:rsidRPr="00447A63">
        <w:t xml:space="preserve">! Il intervient beaucoup plus longtemps dans la relation, de façon beaucoup plus diversifiée, </w:t>
      </w:r>
      <w:r>
        <w:t>proposant</w:t>
      </w:r>
      <w:r w:rsidRPr="00447A63">
        <w:t xml:space="preserve"> des activités nombreuses et plus variées</w:t>
      </w:r>
      <w:r w:rsidR="005629DA">
        <w:t> </w:t>
      </w:r>
      <w:r w:rsidRPr="00447A63">
        <w:t>!</w:t>
      </w:r>
    </w:p>
    <w:p w14:paraId="1D9B6EA1" w14:textId="6B5E64B2" w:rsidR="00831415" w:rsidRDefault="00447A63" w:rsidP="00FA4C11">
      <w:r w:rsidRPr="00447A63">
        <w:t xml:space="preserve">Bien entendu, chaque éducateur </w:t>
      </w:r>
      <w:r>
        <w:t>a</w:t>
      </w:r>
      <w:r w:rsidRPr="00447A63">
        <w:t xml:space="preserve"> son offre spécifique, qui tient compte de ses possibilités, mais aussi de ses goûts</w:t>
      </w:r>
      <w:r w:rsidR="005629DA">
        <w:t> </w:t>
      </w:r>
      <w:r w:rsidRPr="00447A63">
        <w:t>!</w:t>
      </w:r>
      <w:r w:rsidR="00914FA7">
        <w:t xml:space="preserve"> </w:t>
      </w:r>
      <w:r w:rsidR="00831415" w:rsidRPr="00DD0C3D">
        <w:t>Celui-ci, qui possède un petit terrain, développera par exemple une activité «</w:t>
      </w:r>
      <w:r w:rsidR="001757D1">
        <w:t> </w:t>
      </w:r>
      <w:proofErr w:type="spellStart"/>
      <w:r w:rsidR="00831415" w:rsidRPr="00DD0C3D">
        <w:t>Agitily</w:t>
      </w:r>
      <w:proofErr w:type="spellEnd"/>
      <w:r w:rsidR="001757D1">
        <w:t> </w:t>
      </w:r>
      <w:r w:rsidR="00831415" w:rsidRPr="00DD0C3D">
        <w:t>»</w:t>
      </w:r>
      <w:r w:rsidR="00831415">
        <w:t> </w:t>
      </w:r>
      <w:r w:rsidR="00831415" w:rsidRPr="00DD0C3D">
        <w:t>: un parcours d</w:t>
      </w:r>
      <w:r w:rsidR="00831415">
        <w:t>’</w:t>
      </w:r>
      <w:r w:rsidR="00831415" w:rsidRPr="00DD0C3D">
        <w:t>obstacles pour chien, permettant l</w:t>
      </w:r>
      <w:r w:rsidR="00831415">
        <w:t>’</w:t>
      </w:r>
      <w:r w:rsidR="00831415" w:rsidRPr="00DD0C3D">
        <w:t>entraînement physique, et pouvant aller jusqu</w:t>
      </w:r>
      <w:r w:rsidR="00831415">
        <w:t>’</w:t>
      </w:r>
      <w:r w:rsidR="00831415" w:rsidRPr="00DD0C3D">
        <w:t>à la compétition.</w:t>
      </w:r>
    </w:p>
    <w:p w14:paraId="6EEFD6D9" w14:textId="031D9F0B" w:rsidR="00831415" w:rsidRDefault="00831415" w:rsidP="00FA4C11">
      <w:r w:rsidRPr="00DD0C3D">
        <w:t>Les exemples d</w:t>
      </w:r>
      <w:r>
        <w:t>’</w:t>
      </w:r>
      <w:r w:rsidRPr="00DD0C3D">
        <w:t>activités canines de ce genre sont multiples</w:t>
      </w:r>
      <w:r w:rsidR="005629DA">
        <w:t> </w:t>
      </w:r>
      <w:r w:rsidRPr="00DD0C3D">
        <w:t>!</w:t>
      </w:r>
      <w:r>
        <w:t xml:space="preserve"> Une formation au métier d’éducateur ne manquera pas d’évoquer et d’étudier les principales d’entre elles. </w:t>
      </w:r>
    </w:p>
    <w:p w14:paraId="6E6309A1" w14:textId="4246A203" w:rsidR="00914FA7" w:rsidRDefault="00831415" w:rsidP="00FA4C11">
      <w:r>
        <w:t>On le voit, le «</w:t>
      </w:r>
      <w:r w:rsidR="001757D1">
        <w:t> </w:t>
      </w:r>
      <w:r>
        <w:t>potentiel d’activité</w:t>
      </w:r>
      <w:r w:rsidR="001757D1">
        <w:t> </w:t>
      </w:r>
      <w:r>
        <w:t>» de l’éducateur moderne ne s’en trouve pas seulement considérablement élargi</w:t>
      </w:r>
      <w:r w:rsidR="005629DA">
        <w:t> </w:t>
      </w:r>
      <w:r w:rsidR="00914FA7">
        <w:t>!</w:t>
      </w:r>
      <w:r>
        <w:t xml:space="preserve"> </w:t>
      </w:r>
    </w:p>
    <w:p w14:paraId="0212442A" w14:textId="2A980679" w:rsidR="00831415" w:rsidRDefault="00914FA7" w:rsidP="00FA4C11">
      <w:pPr>
        <w:rPr>
          <w:noProof/>
          <w:lang w:eastAsia="fr-FR"/>
        </w:rPr>
      </w:pPr>
      <w:r>
        <w:lastRenderedPageBreak/>
        <w:t xml:space="preserve">Bien </w:t>
      </w:r>
      <w:r w:rsidR="00831415">
        <w:t>plus encore, le «</w:t>
      </w:r>
      <w:r w:rsidR="001757D1">
        <w:t> </w:t>
      </w:r>
      <w:r w:rsidR="00831415" w:rsidRPr="00CE578D">
        <w:rPr>
          <w:rStyle w:val="lev"/>
        </w:rPr>
        <w:t xml:space="preserve">plaisir </w:t>
      </w:r>
      <w:r w:rsidR="00831415" w:rsidRPr="00914FA7">
        <w:rPr>
          <w:rStyle w:val="lev"/>
        </w:rPr>
        <w:t>profess</w:t>
      </w:r>
      <w:r w:rsidR="00831415" w:rsidRPr="00914FA7">
        <w:rPr>
          <w:b/>
          <w:bCs/>
        </w:rPr>
        <w:t>ionnel</w:t>
      </w:r>
      <w:r w:rsidR="001757D1">
        <w:t> </w:t>
      </w:r>
      <w:r w:rsidR="00831415">
        <w:t xml:space="preserve">» en est comme </w:t>
      </w:r>
      <w:r w:rsidR="00831415" w:rsidRPr="00CE578D">
        <w:rPr>
          <w:rStyle w:val="lev"/>
        </w:rPr>
        <w:t>démultiplié</w:t>
      </w:r>
      <w:r w:rsidR="00831415">
        <w:t xml:space="preserve">. </w:t>
      </w:r>
      <w:r>
        <w:t>Le «</w:t>
      </w:r>
      <w:r w:rsidR="001757D1">
        <w:t> </w:t>
      </w:r>
      <w:r>
        <w:t>métier</w:t>
      </w:r>
      <w:r w:rsidR="001757D1">
        <w:t> </w:t>
      </w:r>
      <w:r>
        <w:t>» n’en devient que plus passionnant, et plus enrichissant</w:t>
      </w:r>
      <w:r w:rsidR="005629DA">
        <w:t> </w:t>
      </w:r>
      <w:r>
        <w:t xml:space="preserve">! </w:t>
      </w:r>
    </w:p>
    <w:p w14:paraId="63E0822F" w14:textId="49F1445D" w:rsidR="00465A23" w:rsidRDefault="001F54E5" w:rsidP="00FA4C11">
      <w:r>
        <w:rPr>
          <w:noProof/>
          <w:lang w:eastAsia="fr-FR"/>
        </w:rPr>
        <w:drawing>
          <wp:inline distT="0" distB="0" distL="0" distR="0" wp14:anchorId="675A031F" wp14:editId="4B02EAA9">
            <wp:extent cx="2620645" cy="3494405"/>
            <wp:effectExtent l="0" t="0" r="0" b="10795"/>
            <wp:docPr id="14" name="Image 14" descr="Transcend:Pictures:Education Canine (Basse Résolution):_DSC644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cend:Pictures:Education Canine (Basse Résolution):_DSC6440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0645" cy="3494405"/>
                    </a:xfrm>
                    <a:prstGeom prst="rect">
                      <a:avLst/>
                    </a:prstGeom>
                    <a:noFill/>
                    <a:ln>
                      <a:noFill/>
                    </a:ln>
                  </pic:spPr>
                </pic:pic>
              </a:graphicData>
            </a:graphic>
          </wp:inline>
        </w:drawing>
      </w:r>
    </w:p>
    <w:p w14:paraId="15C0E863" w14:textId="370BF659" w:rsidR="001F54E5" w:rsidRPr="00B86993" w:rsidRDefault="001F54E5" w:rsidP="00FA4C11">
      <w:pPr>
        <w:pStyle w:val="B0"/>
      </w:pPr>
      <w:r>
        <w:t>Des activités variées démultiplient le plaisir professionnel</w:t>
      </w:r>
      <w:r w:rsidR="005629DA">
        <w:t> </w:t>
      </w:r>
      <w:r>
        <w:t>! Ici, initiation au pistage.</w:t>
      </w:r>
    </w:p>
    <w:p w14:paraId="45EA43FA" w14:textId="1A8DD4B1" w:rsidR="00914FA7" w:rsidRDefault="008327CD" w:rsidP="00FA4C11">
      <w:pPr>
        <w:pStyle w:val="Titre3"/>
      </w:pPr>
      <w:bookmarkStart w:id="6" w:name="_Toc343505030"/>
      <w:r>
        <w:t>Éducateur canin, le métier conduit à r</w:t>
      </w:r>
      <w:r w:rsidR="00914FA7">
        <w:t>épondre aux besoins d’un public de plus en plus souvent déconnecté d’avec la nature</w:t>
      </w:r>
    </w:p>
    <w:p w14:paraId="0C326CFA" w14:textId="77777777" w:rsidR="00914FA7" w:rsidRDefault="00914FA7" w:rsidP="00FA4C11">
      <w:r w:rsidRPr="00914FA7">
        <w:t xml:space="preserve">À prendre en compte également un autre élément de la sociologie française. </w:t>
      </w:r>
    </w:p>
    <w:p w14:paraId="642E4B36" w14:textId="09FB63DB" w:rsidR="00914FA7" w:rsidRPr="00914FA7" w:rsidRDefault="00914FA7" w:rsidP="00FA4C11">
      <w:r w:rsidRPr="00914FA7">
        <w:t>Hier, la majorité de la population vivait plus ou moins à la campagne. Les contacts répétés et réguliers avec le monde animal étaient la règle pour le plus grand nombre.</w:t>
      </w:r>
    </w:p>
    <w:p w14:paraId="5F083194" w14:textId="5E5F5093" w:rsidR="00914FA7" w:rsidRPr="00914FA7" w:rsidRDefault="00914FA7" w:rsidP="00FA4C11">
      <w:r w:rsidRPr="00914FA7">
        <w:lastRenderedPageBreak/>
        <w:t>C</w:t>
      </w:r>
      <w:r w:rsidR="005629DA">
        <w:t>’</w:t>
      </w:r>
      <w:r w:rsidRPr="00914FA7">
        <w:t>est peu de dire que ce n</w:t>
      </w:r>
      <w:r w:rsidR="005629DA">
        <w:t>’</w:t>
      </w:r>
      <w:r w:rsidRPr="00914FA7">
        <w:t>est plus du tout le cas aujourd</w:t>
      </w:r>
      <w:r w:rsidR="005629DA">
        <w:t>’</w:t>
      </w:r>
      <w:r w:rsidRPr="00914FA7">
        <w:t>hui. Beaucoup de nos contemporains citadins ou même périurbains ne savent plus grand-chose de la nature</w:t>
      </w:r>
      <w:r w:rsidR="005629DA">
        <w:t> </w:t>
      </w:r>
      <w:r w:rsidRPr="00914FA7">
        <w:t xml:space="preserve">! </w:t>
      </w:r>
    </w:p>
    <w:p w14:paraId="328D13CA" w14:textId="5457DD4B" w:rsidR="00914FA7" w:rsidRPr="00914FA7" w:rsidRDefault="00914FA7" w:rsidP="00FA4C11">
      <w:r w:rsidRPr="00914FA7">
        <w:t>La nature, et par conséquent l</w:t>
      </w:r>
      <w:r w:rsidR="005629DA">
        <w:t>’</w:t>
      </w:r>
      <w:r w:rsidRPr="00914FA7">
        <w:t>animal, ne sont plus pour la plupart de nos contemporains des éléments «</w:t>
      </w:r>
      <w:r w:rsidR="001757D1">
        <w:t> </w:t>
      </w:r>
      <w:r w:rsidRPr="00914FA7">
        <w:t>familiers</w:t>
      </w:r>
      <w:r w:rsidR="001757D1">
        <w:t> </w:t>
      </w:r>
      <w:r w:rsidRPr="00914FA7">
        <w:t>». C</w:t>
      </w:r>
      <w:r w:rsidR="005629DA">
        <w:t>’</w:t>
      </w:r>
      <w:r w:rsidRPr="00914FA7">
        <w:t>est même le contraire. Souvent, tout est à découvrir, à apprendre et à inventer. L</w:t>
      </w:r>
      <w:r w:rsidR="005629DA">
        <w:t>’</w:t>
      </w:r>
      <w:r w:rsidRPr="00914FA7">
        <w:t xml:space="preserve">éducateur hier était surtout un </w:t>
      </w:r>
      <w:r w:rsidR="001D7D68">
        <w:t>«</w:t>
      </w:r>
      <w:r w:rsidR="001757D1">
        <w:t> </w:t>
      </w:r>
      <w:r w:rsidRPr="00914FA7">
        <w:t>facilitateur</w:t>
      </w:r>
      <w:r w:rsidR="001757D1">
        <w:t> </w:t>
      </w:r>
      <w:r w:rsidR="001D7D68">
        <w:t>» relationnel</w:t>
      </w:r>
      <w:r w:rsidRPr="00914FA7">
        <w:t>. Il devient le plus souvent aujourd</w:t>
      </w:r>
      <w:r w:rsidR="005629DA">
        <w:t>’</w:t>
      </w:r>
      <w:r w:rsidRPr="00914FA7">
        <w:t>hui une nécessité</w:t>
      </w:r>
      <w:r w:rsidR="005629DA">
        <w:t> </w:t>
      </w:r>
      <w:r w:rsidR="001D7D68">
        <w:t>!</w:t>
      </w:r>
      <w:r w:rsidRPr="00914FA7">
        <w:t xml:space="preserve"> </w:t>
      </w:r>
    </w:p>
    <w:bookmarkEnd w:id="6"/>
    <w:p w14:paraId="11CDA028" w14:textId="7B21BB72" w:rsidR="00831415" w:rsidRDefault="008327CD" w:rsidP="005629DA">
      <w:pPr>
        <w:pStyle w:val="Titre2"/>
      </w:pPr>
      <w:r>
        <w:t>Éducateur canin, le métier dans tous ses détails</w:t>
      </w:r>
      <w:r>
        <w:rPr>
          <w:rFonts w:ascii="Arial" w:hAnsi="Arial" w:cs="Arial"/>
        </w:rPr>
        <w:t> </w:t>
      </w:r>
      <w:r>
        <w:t xml:space="preserve">! </w:t>
      </w:r>
    </w:p>
    <w:p w14:paraId="1885C80C" w14:textId="4377CF7C" w:rsidR="00831415" w:rsidRDefault="008327CD" w:rsidP="00FA4C11">
      <w:pPr>
        <w:pStyle w:val="Titre3"/>
      </w:pPr>
      <w:bookmarkStart w:id="7" w:name="_Toc343505031"/>
      <w:r>
        <w:t xml:space="preserve">Éducateur canin, le métier : </w:t>
      </w:r>
      <w:r w:rsidR="00831415">
        <w:t>«</w:t>
      </w:r>
      <w:r w:rsidR="001757D1">
        <w:rPr>
          <w:rFonts w:ascii="Arial" w:hAnsi="Arial" w:cs="Arial"/>
        </w:rPr>
        <w:t> </w:t>
      </w:r>
      <w:r w:rsidR="00831415">
        <w:t>Double action</w:t>
      </w:r>
      <w:r w:rsidR="001757D1">
        <w:rPr>
          <w:rFonts w:ascii="Arial" w:hAnsi="Arial" w:cs="Arial"/>
        </w:rPr>
        <w:t> </w:t>
      </w:r>
      <w:r w:rsidR="00831415">
        <w:t>» obligatoire</w:t>
      </w:r>
      <w:bookmarkEnd w:id="7"/>
    </w:p>
    <w:p w14:paraId="017102F6" w14:textId="57039950" w:rsidR="001D7D68" w:rsidRDefault="001D7D68" w:rsidP="00FA4C11">
      <w:r>
        <w:t>Résumons</w:t>
      </w:r>
      <w:r w:rsidR="005629DA">
        <w:t> </w:t>
      </w:r>
      <w:r>
        <w:t xml:space="preserve">! Le travail de </w:t>
      </w:r>
      <w:r w:rsidR="00831415">
        <w:t>l’éducateur canin moderne est de construire, d’optimiser, d’entretenir une relation de qualité entre une famille et un chien</w:t>
      </w:r>
      <w:r>
        <w:t>.</w:t>
      </w:r>
    </w:p>
    <w:p w14:paraId="5F58309A" w14:textId="6CF99B10" w:rsidR="00831415" w:rsidRDefault="001D7D68" w:rsidP="00FA4C11">
      <w:r>
        <w:t>Et pas conséquent</w:t>
      </w:r>
      <w:r w:rsidR="00831415">
        <w:t xml:space="preserve">, son action concerne tout autant l’animal que cette famille. </w:t>
      </w:r>
    </w:p>
    <w:p w14:paraId="31731765" w14:textId="231DF723" w:rsidR="001D7D68" w:rsidRDefault="00831415" w:rsidP="00FA4C11">
      <w:r>
        <w:t>Voilà pourquoi il faut parler d’une «</w:t>
      </w:r>
      <w:r w:rsidR="001757D1">
        <w:t> </w:t>
      </w:r>
      <w:r>
        <w:t>double action</w:t>
      </w:r>
      <w:r w:rsidR="001757D1">
        <w:t> </w:t>
      </w:r>
      <w:r>
        <w:t xml:space="preserve">» : agir sur le chien seulement serait à l’évidence contre-productif. </w:t>
      </w:r>
    </w:p>
    <w:p w14:paraId="554D5F48" w14:textId="3EBE9BFD" w:rsidR="00831415" w:rsidRDefault="00831415" w:rsidP="00FA4C11">
      <w:pPr>
        <w:rPr>
          <w:rStyle w:val="lev"/>
        </w:rPr>
      </w:pPr>
      <w:r w:rsidRPr="00CE578D">
        <w:rPr>
          <w:rStyle w:val="lev"/>
        </w:rPr>
        <w:t xml:space="preserve">Pour être efficace, l’éducateur agit sur l’environnement humain de l’animal, au moins autant, et parfois plus, que sur l’animal lui-même. </w:t>
      </w:r>
    </w:p>
    <w:p w14:paraId="41910DA5" w14:textId="74C53C25" w:rsidR="001F54E5" w:rsidRDefault="001F54E5" w:rsidP="00FA4C11">
      <w:pPr>
        <w:rPr>
          <w:rStyle w:val="lev"/>
        </w:rPr>
      </w:pPr>
      <w:r>
        <w:rPr>
          <w:noProof/>
          <w:lang w:eastAsia="fr-FR"/>
        </w:rPr>
        <w:lastRenderedPageBreak/>
        <w:drawing>
          <wp:inline distT="0" distB="0" distL="0" distR="0" wp14:anchorId="4DA1430A" wp14:editId="3E95AA2E">
            <wp:extent cx="3495040" cy="2621280"/>
            <wp:effectExtent l="0" t="0" r="10160" b="0"/>
            <wp:docPr id="6" name="Image 6" descr="Transcend:Pictures:Education Canine (Basse Résolution):_DSC5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cend:Pictures:Education Canine (Basse Résolution):_DSC57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040" cy="2621280"/>
                    </a:xfrm>
                    <a:prstGeom prst="rect">
                      <a:avLst/>
                    </a:prstGeom>
                    <a:noFill/>
                    <a:ln>
                      <a:noFill/>
                    </a:ln>
                  </pic:spPr>
                </pic:pic>
              </a:graphicData>
            </a:graphic>
          </wp:inline>
        </w:drawing>
      </w:r>
    </w:p>
    <w:p w14:paraId="0EAE6E7F" w14:textId="0063BDF3" w:rsidR="001F54E5" w:rsidRPr="001F54E5" w:rsidRDefault="001F54E5" w:rsidP="00FA4C11">
      <w:pPr>
        <w:pStyle w:val="B0"/>
      </w:pPr>
      <w:r w:rsidRPr="001F54E5">
        <w:t>«</w:t>
      </w:r>
      <w:r w:rsidR="001757D1">
        <w:t> </w:t>
      </w:r>
      <w:r w:rsidRPr="001F54E5">
        <w:t>Dou</w:t>
      </w:r>
      <w:r>
        <w:t>ble action</w:t>
      </w:r>
      <w:r w:rsidR="001757D1">
        <w:t> </w:t>
      </w:r>
      <w:r>
        <w:t>» : les humains autant que les chiens</w:t>
      </w:r>
      <w:r w:rsidR="005629DA">
        <w:t> </w:t>
      </w:r>
      <w:r>
        <w:t xml:space="preserve">! </w:t>
      </w:r>
    </w:p>
    <w:p w14:paraId="144D371C" w14:textId="77777777" w:rsidR="00831415" w:rsidRDefault="00831415" w:rsidP="00FA4C11">
      <w:pPr>
        <w:pStyle w:val="Titre3"/>
      </w:pPr>
      <w:bookmarkStart w:id="8" w:name="_Toc343505032"/>
      <w:r>
        <w:t>Éducation et comportementalisme</w:t>
      </w:r>
      <w:bookmarkEnd w:id="8"/>
    </w:p>
    <w:p w14:paraId="7147DA80" w14:textId="51858907" w:rsidR="00831415" w:rsidRDefault="00831415" w:rsidP="00FA4C11">
      <w:r>
        <w:t>Comportement, le mot est lâché</w:t>
      </w:r>
      <w:r w:rsidR="005629DA">
        <w:t> </w:t>
      </w:r>
      <w:r>
        <w:t>! L’éducateur peut-il être seulement éducateur, doit-il être en outre comportementaliste</w:t>
      </w:r>
      <w:r w:rsidR="005629DA">
        <w:t> </w:t>
      </w:r>
      <w:r>
        <w:t xml:space="preserve">? </w:t>
      </w:r>
    </w:p>
    <w:p w14:paraId="6C965C94" w14:textId="1053AAD9" w:rsidR="00831415" w:rsidRDefault="00831415" w:rsidP="00FA4C11">
      <w:r>
        <w:t xml:space="preserve">En réalité, c’est une fausse question : </w:t>
      </w:r>
      <w:r w:rsidRPr="00CE578D">
        <w:rPr>
          <w:rStyle w:val="lev"/>
        </w:rPr>
        <w:t>un éducateur ne peut pas se dispenser d’une formation sérieuse en comportemen</w:t>
      </w:r>
      <w:r>
        <w:t xml:space="preserve">t. </w:t>
      </w:r>
    </w:p>
    <w:p w14:paraId="76D27B07" w14:textId="7FBED5CF" w:rsidR="001D7D68" w:rsidRDefault="00831415" w:rsidP="00FA4C11">
      <w:r>
        <w:t xml:space="preserve">Une approche sérieuse de l’éthologie des canidés, et en particulier du chien, </w:t>
      </w:r>
      <w:r w:rsidR="001D7D68">
        <w:t xml:space="preserve">est indispensable. </w:t>
      </w:r>
    </w:p>
    <w:p w14:paraId="0E7228B2" w14:textId="1D3EF722" w:rsidR="00465A23" w:rsidRDefault="001D7D68" w:rsidP="00FA4C11">
      <w:r>
        <w:t>U</w:t>
      </w:r>
      <w:r w:rsidR="00831415">
        <w:t xml:space="preserve">ne bonne compréhension des relations interspécifiques (relations entre individus d’espèces différentes) complétera une bonne compréhension du comportement. </w:t>
      </w:r>
    </w:p>
    <w:p w14:paraId="16769E4B" w14:textId="154C3619" w:rsidR="00831415" w:rsidRDefault="008327CD" w:rsidP="00FA4C11">
      <w:pPr>
        <w:pStyle w:val="Titre3"/>
      </w:pPr>
      <w:bookmarkStart w:id="9" w:name="_Toc343505033"/>
      <w:proofErr w:type="spellStart"/>
      <w:r>
        <w:lastRenderedPageBreak/>
        <w:t>Educateur</w:t>
      </w:r>
      <w:proofErr w:type="spellEnd"/>
      <w:r>
        <w:t xml:space="preserve"> canin, le métier exige certaines qualité</w:t>
      </w:r>
      <w:bookmarkEnd w:id="9"/>
      <w:r>
        <w:t>s…</w:t>
      </w:r>
    </w:p>
    <w:p w14:paraId="4C8FEE5C" w14:textId="3B67784D" w:rsidR="00465A23" w:rsidRDefault="00465A23" w:rsidP="00FA4C11">
      <w:r>
        <w:rPr>
          <w:noProof/>
          <w:lang w:eastAsia="fr-FR"/>
        </w:rPr>
        <w:drawing>
          <wp:inline distT="0" distB="0" distL="0" distR="0" wp14:anchorId="24098930" wp14:editId="68DE837E">
            <wp:extent cx="3495040" cy="2621280"/>
            <wp:effectExtent l="0" t="0" r="10160" b="0"/>
            <wp:docPr id="8" name="Image 8" descr="Transcend:Pictures:Education Canine (Basse Résolution):_DSC5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cend:Pictures:Education Canine (Basse Résolution):_DSC58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040" cy="2621280"/>
                    </a:xfrm>
                    <a:prstGeom prst="rect">
                      <a:avLst/>
                    </a:prstGeom>
                    <a:noFill/>
                    <a:ln>
                      <a:noFill/>
                    </a:ln>
                  </pic:spPr>
                </pic:pic>
              </a:graphicData>
            </a:graphic>
          </wp:inline>
        </w:drawing>
      </w:r>
    </w:p>
    <w:p w14:paraId="2DC43052" w14:textId="50494941" w:rsidR="001F54E5" w:rsidRDefault="001F54E5" w:rsidP="00FA4C11">
      <w:pPr>
        <w:pStyle w:val="B0"/>
      </w:pPr>
      <w:r>
        <w:t>L’éducateur sait que chaque relation est unique</w:t>
      </w:r>
      <w:r w:rsidR="005629DA">
        <w:t> </w:t>
      </w:r>
      <w:r>
        <w:t>!</w:t>
      </w:r>
    </w:p>
    <w:p w14:paraId="5FA363D5" w14:textId="626E7D9B" w:rsidR="00831415" w:rsidRDefault="008327CD" w:rsidP="00FA4C11">
      <w:pPr>
        <w:pStyle w:val="Titre4"/>
      </w:pPr>
      <w:r>
        <w:t>Éducateur canin, le métier conduit à c</w:t>
      </w:r>
      <w:r w:rsidR="00831415">
        <w:t>omprendre que chaque relation est unique</w:t>
      </w:r>
    </w:p>
    <w:p w14:paraId="1A39D240" w14:textId="77777777" w:rsidR="00831415" w:rsidRDefault="00831415" w:rsidP="00FA4C11">
      <w:r>
        <w:t xml:space="preserve">Chaque personnalité, animale ou humaine, est unique et spécifique. C’est dire que chaque relation entre un chien et sa famille d’accueil est unique et spécifique, et qu’il n’y a donc pas de relation type. </w:t>
      </w:r>
    </w:p>
    <w:p w14:paraId="5E8973A8" w14:textId="6768E89B" w:rsidR="001D7D68" w:rsidRDefault="00831415" w:rsidP="00FA4C11">
      <w:r>
        <w:t>L’approche de l’éducateur est avant tout respectueuse</w:t>
      </w:r>
      <w:r w:rsidR="005629DA">
        <w:t> </w:t>
      </w:r>
      <w:r w:rsidR="001D7D68">
        <w:t xml:space="preserve">! </w:t>
      </w:r>
    </w:p>
    <w:p w14:paraId="217A8A3B" w14:textId="107B1C15" w:rsidR="001D7D68" w:rsidRDefault="001D7D68" w:rsidP="00FA4C11">
      <w:r>
        <w:t>En aucun cas, il ne s’agit d’imposer un modèle relationnel préétabli</w:t>
      </w:r>
      <w:r w:rsidR="005629DA">
        <w:t> </w:t>
      </w:r>
      <w:r>
        <w:t xml:space="preserve">! </w:t>
      </w:r>
    </w:p>
    <w:p w14:paraId="03F10F69" w14:textId="01A5B6C3" w:rsidR="001D7D68" w:rsidRDefault="001D7D68" w:rsidP="00FA4C11">
      <w:r>
        <w:t>C’est même le contraire</w:t>
      </w:r>
      <w:r w:rsidR="005629DA">
        <w:t> </w:t>
      </w:r>
      <w:r>
        <w:t xml:space="preserve">! </w:t>
      </w:r>
      <w:r w:rsidRPr="001D7D68">
        <w:rPr>
          <w:b/>
          <w:bCs/>
        </w:rPr>
        <w:t>L’éducateur moderne accompagne la construction d’une relation spécifique et unique.</w:t>
      </w:r>
      <w:r>
        <w:t xml:space="preserve"> </w:t>
      </w:r>
    </w:p>
    <w:p w14:paraId="37C448B3" w14:textId="77777777" w:rsidR="00831415" w:rsidRDefault="00831415" w:rsidP="00FA4C11">
      <w:pPr>
        <w:pStyle w:val="Titre4"/>
      </w:pPr>
      <w:r>
        <w:lastRenderedPageBreak/>
        <w:t>Savoir écouter et comprendre</w:t>
      </w:r>
    </w:p>
    <w:p w14:paraId="0025C450" w14:textId="77777777" w:rsidR="00831415" w:rsidRDefault="00831415" w:rsidP="00FA4C11">
      <w:r>
        <w:t xml:space="preserve">C’est dire que pour cela, le bon éducateur ne doit pas seulement connaître et comprendre le chien. Pour guider l’action des membres de la famille d’accueil, il doit d’abord être à </w:t>
      </w:r>
      <w:r w:rsidRPr="00CE578D">
        <w:rPr>
          <w:rStyle w:val="lev"/>
        </w:rPr>
        <w:t>l’écoute</w:t>
      </w:r>
      <w:r>
        <w:t xml:space="preserve"> des uns et des autres. </w:t>
      </w:r>
    </w:p>
    <w:p w14:paraId="43E8D6E7" w14:textId="0EE4271D" w:rsidR="00831415" w:rsidRPr="00504833" w:rsidRDefault="00831415" w:rsidP="00FA4C11">
      <w:r>
        <w:t xml:space="preserve">C’est seulement quand il aura écouté et compris questionnements et attentes qu’il pourra apporter les bonnes réponses et guider les bonnes orientations. </w:t>
      </w:r>
    </w:p>
    <w:p w14:paraId="56892B58" w14:textId="77777777" w:rsidR="00831415" w:rsidRPr="003674E3" w:rsidRDefault="00831415" w:rsidP="00FA4C11"/>
    <w:p w14:paraId="6C763CB1" w14:textId="2C37F784" w:rsidR="0076006F" w:rsidRPr="0076006F" w:rsidRDefault="008327CD" w:rsidP="005629DA">
      <w:pPr>
        <w:pStyle w:val="Titre2"/>
      </w:pPr>
      <w:bookmarkStart w:id="10" w:name="_Toc343505034"/>
      <w:proofErr w:type="spellStart"/>
      <w:r>
        <w:t>Educateur</w:t>
      </w:r>
      <w:proofErr w:type="spellEnd"/>
      <w:r>
        <w:t xml:space="preserve"> canin, le métier : é</w:t>
      </w:r>
      <w:r w:rsidR="0076006F" w:rsidRPr="0076006F">
        <w:t>ducateur, dresseur, comportementaliste</w:t>
      </w:r>
      <w:r w:rsidR="005629DA">
        <w:rPr>
          <w:rFonts w:ascii="Arial" w:hAnsi="Arial" w:cs="Arial"/>
        </w:rPr>
        <w:t> </w:t>
      </w:r>
      <w:r w:rsidR="0076006F" w:rsidRPr="0076006F">
        <w:t xml:space="preserve">? </w:t>
      </w:r>
    </w:p>
    <w:p w14:paraId="691241D6" w14:textId="437119C5" w:rsidR="007232DA" w:rsidRDefault="007232DA" w:rsidP="005629DA">
      <w:pPr>
        <w:pStyle w:val="Titre3"/>
      </w:pPr>
      <w:r>
        <w:t xml:space="preserve">Dresseur </w:t>
      </w:r>
    </w:p>
    <w:p w14:paraId="0F03476B" w14:textId="7D362665" w:rsidR="0076006F" w:rsidRPr="0076006F" w:rsidRDefault="0076006F" w:rsidP="005629DA">
      <w:r w:rsidRPr="0076006F">
        <w:t>On parlait autrefois, et uniquement, de «</w:t>
      </w:r>
      <w:r w:rsidR="001757D1">
        <w:t> </w:t>
      </w:r>
      <w:r w:rsidRPr="0076006F">
        <w:t>dresseurs</w:t>
      </w:r>
      <w:r w:rsidR="001757D1">
        <w:t> </w:t>
      </w:r>
      <w:r w:rsidRPr="0076006F">
        <w:t xml:space="preserve">» de chiens. </w:t>
      </w:r>
    </w:p>
    <w:p w14:paraId="0BD783C1" w14:textId="77777777" w:rsidR="0076006F" w:rsidRPr="0076006F" w:rsidRDefault="0076006F" w:rsidP="005629DA">
      <w:r w:rsidRPr="0076006F">
        <w:t xml:space="preserve">Nombre d’entre eux étaient spécialisés. Par exemple, pour la préparation des chiens de chasse ou l’entraînement des chiens de défense. </w:t>
      </w:r>
    </w:p>
    <w:p w14:paraId="65E63936" w14:textId="1E0C6027" w:rsidR="0076006F" w:rsidRDefault="0076006F" w:rsidP="005629DA">
      <w:r w:rsidRPr="0076006F">
        <w:t>Aujourd’hui, le mot même de dressage est plus ou moins dévalorisé. Les professionnels qui continuent de s’intituler dresseurs font preuve de beaucoup de personnalité</w:t>
      </w:r>
      <w:r w:rsidR="005629DA">
        <w:t> </w:t>
      </w:r>
      <w:r w:rsidRPr="0076006F">
        <w:t xml:space="preserve">! </w:t>
      </w:r>
    </w:p>
    <w:p w14:paraId="5C1C1FA0" w14:textId="3ACB3298" w:rsidR="007232DA" w:rsidRPr="0076006F" w:rsidRDefault="005629DA" w:rsidP="005629DA">
      <w:pPr>
        <w:pStyle w:val="Titre3"/>
      </w:pPr>
      <w:r>
        <w:t>É</w:t>
      </w:r>
      <w:r w:rsidR="007232DA">
        <w:t>ducateur, éducateur comportementaliste</w:t>
      </w:r>
    </w:p>
    <w:p w14:paraId="4C2DAC00" w14:textId="49624EDE" w:rsidR="0076006F" w:rsidRPr="0076006F" w:rsidRDefault="0076006F" w:rsidP="005629DA">
      <w:r w:rsidRPr="0076006F">
        <w:t xml:space="preserve">La plupart des professionnels préfèrent l’appellation </w:t>
      </w:r>
      <w:r w:rsidR="005C2512">
        <w:t>«</w:t>
      </w:r>
      <w:r w:rsidR="001757D1">
        <w:t> </w:t>
      </w:r>
      <w:r w:rsidR="005C2512">
        <w:t>é</w:t>
      </w:r>
      <w:r w:rsidRPr="0076006F">
        <w:t>ducateur</w:t>
      </w:r>
      <w:r w:rsidR="001757D1">
        <w:t> </w:t>
      </w:r>
      <w:r w:rsidR="005C2512">
        <w:t>»</w:t>
      </w:r>
      <w:r w:rsidRPr="0076006F">
        <w:t xml:space="preserve">, qui paraît moins violente. Ou plus dans les goûts du jour. </w:t>
      </w:r>
    </w:p>
    <w:p w14:paraId="0F2C5E9C" w14:textId="5D494D6D" w:rsidR="0076006F" w:rsidRDefault="0076006F" w:rsidP="005629DA">
      <w:r w:rsidRPr="0076006F">
        <w:t xml:space="preserve">Du dernier cri : </w:t>
      </w:r>
      <w:r w:rsidR="005C2512">
        <w:t>«</w:t>
      </w:r>
      <w:r w:rsidR="001757D1">
        <w:t> </w:t>
      </w:r>
      <w:r w:rsidRPr="0076006F">
        <w:t>éducateur comportementaliste</w:t>
      </w:r>
      <w:r w:rsidR="001757D1">
        <w:t> </w:t>
      </w:r>
      <w:r w:rsidR="005C2512">
        <w:t>»</w:t>
      </w:r>
      <w:r w:rsidRPr="0076006F">
        <w:t xml:space="preserve">, ou mieux, </w:t>
      </w:r>
      <w:r w:rsidR="005C2512">
        <w:t>«</w:t>
      </w:r>
      <w:r w:rsidR="001757D1">
        <w:t> </w:t>
      </w:r>
      <w:r w:rsidRPr="0076006F">
        <w:t>comportementaliste</w:t>
      </w:r>
      <w:r w:rsidR="001757D1">
        <w:t> </w:t>
      </w:r>
      <w:r w:rsidR="005C2512">
        <w:t>»</w:t>
      </w:r>
      <w:r w:rsidRPr="0076006F">
        <w:t xml:space="preserve"> seulement. Une mode qui nous vient des </w:t>
      </w:r>
      <w:r w:rsidR="005629DA">
        <w:t>A</w:t>
      </w:r>
      <w:r w:rsidRPr="0076006F">
        <w:t xml:space="preserve">nglo-saxons. </w:t>
      </w:r>
    </w:p>
    <w:p w14:paraId="43532F69" w14:textId="3800D7D5" w:rsidR="007232DA" w:rsidRPr="0076006F" w:rsidRDefault="00C7351E" w:rsidP="005629DA">
      <w:pPr>
        <w:pStyle w:val="Titre3"/>
      </w:pPr>
      <w:r>
        <w:lastRenderedPageBreak/>
        <w:t>Éducateur canin, le métier : n</w:t>
      </w:r>
      <w:r w:rsidR="007232DA">
        <w:t>e pas se tromper</w:t>
      </w:r>
      <w:r w:rsidR="005629DA">
        <w:rPr>
          <w:rFonts w:ascii="Arial" w:hAnsi="Arial" w:cs="Arial"/>
        </w:rPr>
        <w:t> </w:t>
      </w:r>
      <w:r w:rsidR="007232DA">
        <w:t xml:space="preserve">! </w:t>
      </w:r>
    </w:p>
    <w:p w14:paraId="34363BA6" w14:textId="13806A40" w:rsidR="0076006F" w:rsidRDefault="005629DA" w:rsidP="005629DA">
      <w:r>
        <w:t>À</w:t>
      </w:r>
      <w:r w:rsidR="0076006F" w:rsidRPr="0076006F">
        <w:t xml:space="preserve"> notre avis, «</w:t>
      </w:r>
      <w:r w:rsidR="001757D1">
        <w:t> </w:t>
      </w:r>
      <w:r w:rsidR="0076006F" w:rsidRPr="0076006F">
        <w:t>comportementaliste</w:t>
      </w:r>
      <w:r w:rsidR="001757D1">
        <w:t> </w:t>
      </w:r>
      <w:r w:rsidR="0076006F" w:rsidRPr="0076006F">
        <w:t xml:space="preserve">» prête à confusion. Un authentique comportementaliste étudie en effet le comportement des animaux, mais surtout sans aucune intention ni volonté d’influer sur ce comportement. </w:t>
      </w:r>
    </w:p>
    <w:p w14:paraId="60F6AA28" w14:textId="70121C3B" w:rsidR="005C2512" w:rsidRPr="00C7351E" w:rsidRDefault="005C2512" w:rsidP="005629DA">
      <w:pPr>
        <w:rPr>
          <w:b/>
          <w:bCs/>
        </w:rPr>
      </w:pPr>
      <w:r w:rsidRPr="00C7351E">
        <w:rPr>
          <w:b/>
          <w:bCs/>
        </w:rPr>
        <w:t>Un comportementaliste qui prétend influer sur le comportement animal n’agit plus en comportementaliste.</w:t>
      </w:r>
    </w:p>
    <w:p w14:paraId="1F9B12E4" w14:textId="7962EAF9" w:rsidR="0076006F" w:rsidRPr="0076006F" w:rsidRDefault="0076006F" w:rsidP="005629DA">
      <w:r w:rsidRPr="0076006F">
        <w:t>Dans l’esprit du public, le comportementaliste serait une sorte de sorcier, capable de modifier à sa guise le comportement animal en agissant sur des «</w:t>
      </w:r>
      <w:r w:rsidR="001757D1">
        <w:t> </w:t>
      </w:r>
      <w:r w:rsidRPr="0076006F">
        <w:t>stimuli déclencheurs</w:t>
      </w:r>
      <w:r w:rsidR="001757D1">
        <w:t> </w:t>
      </w:r>
      <w:r w:rsidRPr="0076006F">
        <w:t xml:space="preserve">». On obtiendrait ainsi ce qu’on voudrait d’un animal (ou d’ailleurs d’un humain) en s’épargnant la peine d’une éducation. </w:t>
      </w:r>
    </w:p>
    <w:p w14:paraId="1B308887" w14:textId="5B2C8E50" w:rsidR="0076006F" w:rsidRDefault="00F64EE8" w:rsidP="005629DA">
      <w:r>
        <w:t>Q</w:t>
      </w:r>
      <w:r w:rsidR="0076006F" w:rsidRPr="0076006F">
        <w:t xml:space="preserve">uiconque agirait ainsi ne serait plus du tout un comportementaliste, mais un manipulateur, conscient ou inconscient. </w:t>
      </w:r>
    </w:p>
    <w:p w14:paraId="7160D045" w14:textId="4724ECF6" w:rsidR="005C2512" w:rsidRPr="0076006F" w:rsidRDefault="005C2512" w:rsidP="005629DA">
      <w:pPr>
        <w:pStyle w:val="Titre3"/>
      </w:pPr>
      <w:r>
        <w:t>La vraie nature du chien</w:t>
      </w:r>
    </w:p>
    <w:p w14:paraId="04946279" w14:textId="1D59E842" w:rsidR="005C2512" w:rsidRDefault="0076006F" w:rsidP="005629DA">
      <w:r w:rsidRPr="0076006F">
        <w:t>Or, ce qu’i</w:t>
      </w:r>
      <w:r w:rsidR="005629DA">
        <w:t>l</w:t>
      </w:r>
      <w:r w:rsidRPr="0076006F">
        <w:t xml:space="preserve"> faut bien comprendre, c’est que le chien n’a pas du tout besoin d’être manipulé. Mieux, c’est ne pas respecter sa nature que de prétendre le manipuler. </w:t>
      </w:r>
    </w:p>
    <w:p w14:paraId="7E4FE519" w14:textId="11A3FC6E" w:rsidR="0076006F" w:rsidRDefault="0076006F" w:rsidP="005629DA">
      <w:r w:rsidRPr="0076006F">
        <w:t xml:space="preserve">La </w:t>
      </w:r>
      <w:r w:rsidR="005C2512">
        <w:t xml:space="preserve">vraie </w:t>
      </w:r>
      <w:r w:rsidRPr="0076006F">
        <w:t xml:space="preserve">nature du chien : interagir le plus possible en harmonie avec nous. L’éducation n’est en rien une manipulation, encore moins une coercition. Mais seulement la mise en place d’une relation équilibrée et positive. </w:t>
      </w:r>
    </w:p>
    <w:p w14:paraId="5B17CB2C" w14:textId="5AE64073" w:rsidR="005C2512" w:rsidRPr="0076006F" w:rsidRDefault="005C2512" w:rsidP="005629DA">
      <w:r>
        <w:t>Maintenant, appelons cela comme vous voudrez, dressage, éducation, éducation positive…</w:t>
      </w:r>
    </w:p>
    <w:p w14:paraId="6C49F62E" w14:textId="77777777" w:rsidR="0076006F" w:rsidRPr="0076006F" w:rsidRDefault="0076006F" w:rsidP="005629DA"/>
    <w:p w14:paraId="6750A582" w14:textId="1DC5059D" w:rsidR="00831415" w:rsidRDefault="008327CD" w:rsidP="005629DA">
      <w:pPr>
        <w:pStyle w:val="Titre2"/>
      </w:pPr>
      <w:proofErr w:type="spellStart"/>
      <w:r>
        <w:lastRenderedPageBreak/>
        <w:t>Educateur</w:t>
      </w:r>
      <w:proofErr w:type="spellEnd"/>
      <w:r>
        <w:t xml:space="preserve"> canin, le métier</w:t>
      </w:r>
      <w:r w:rsidR="00831415">
        <w:t xml:space="preserve">, beaucoup </w:t>
      </w:r>
      <w:bookmarkEnd w:id="10"/>
      <w:r w:rsidR="00CD78B4">
        <w:t>de façons de procéder</w:t>
      </w:r>
    </w:p>
    <w:p w14:paraId="1BEA6490" w14:textId="0547B3CC" w:rsidR="00831415" w:rsidRDefault="00831415" w:rsidP="00FA4C11">
      <w:pPr>
        <w:pStyle w:val="Titre3"/>
      </w:pPr>
      <w:bookmarkStart w:id="11" w:name="_Toc343505035"/>
      <w:r>
        <w:t>Les modes d’action</w:t>
      </w:r>
      <w:bookmarkEnd w:id="11"/>
      <w:r w:rsidR="00C7351E">
        <w:t xml:space="preserve"> de l’éducateur canin</w:t>
      </w:r>
    </w:p>
    <w:p w14:paraId="0A20B737" w14:textId="0479A192" w:rsidR="00831415" w:rsidRDefault="00831415" w:rsidP="00FA4C11">
      <w:r>
        <w:t>On commence de l’anticiper, l’activité de l’éducateur peut revêtir de nombreux aspects, parfois bien différents</w:t>
      </w:r>
      <w:r w:rsidR="005629DA">
        <w:t> </w:t>
      </w:r>
      <w:r>
        <w:t xml:space="preserve">! C’est aussi ce qui construit la richesse de ce métier. </w:t>
      </w:r>
    </w:p>
    <w:p w14:paraId="242176B9" w14:textId="77777777" w:rsidR="00831415" w:rsidRDefault="00831415" w:rsidP="00FA4C11">
      <w:r>
        <w:t xml:space="preserve">Le </w:t>
      </w:r>
      <w:r w:rsidRPr="00CE578D">
        <w:rPr>
          <w:rStyle w:val="lev"/>
        </w:rPr>
        <w:t>cours particulier</w:t>
      </w:r>
      <w:r>
        <w:t xml:space="preserve">, c’est à dire ne concernant qu’un seul chien, est souvent la solution adoptée au commencement d’un programme d’éducation. </w:t>
      </w:r>
    </w:p>
    <w:p w14:paraId="32D46476" w14:textId="77777777" w:rsidR="00831415" w:rsidRDefault="00831415" w:rsidP="00FA4C11">
      <w:r>
        <w:t xml:space="preserve">Mais nous avons déjà évoqué les écoles de chiots, qui sont par essence des </w:t>
      </w:r>
      <w:r w:rsidRPr="00CE578D">
        <w:rPr>
          <w:rStyle w:val="lev"/>
        </w:rPr>
        <w:t>séances collectives</w:t>
      </w:r>
      <w:r>
        <w:t xml:space="preserve">. Il en sera le plus souvent de même pour la plupart des activités canines. </w:t>
      </w:r>
    </w:p>
    <w:p w14:paraId="191EC0C3" w14:textId="77777777" w:rsidR="00831415" w:rsidRPr="00F31F6C" w:rsidRDefault="00831415" w:rsidP="00FA4C11">
      <w:r>
        <w:t>Formateur, mais aussi entraîneur, animateur, coach… l’éducateur, très souvent, joue tous ces rôles, successivement, voire parfois, en même temps…</w:t>
      </w:r>
    </w:p>
    <w:p w14:paraId="4BD5ADAA" w14:textId="2ED06212" w:rsidR="00831415" w:rsidRDefault="00C7351E" w:rsidP="00FA4C11">
      <w:pPr>
        <w:pStyle w:val="Titre3"/>
      </w:pPr>
      <w:bookmarkStart w:id="12" w:name="_Toc343505036"/>
      <w:proofErr w:type="spellStart"/>
      <w:r>
        <w:t>Educateur</w:t>
      </w:r>
      <w:proofErr w:type="spellEnd"/>
      <w:r>
        <w:t xml:space="preserve"> canin, quelles i</w:t>
      </w:r>
      <w:r w:rsidR="00831415">
        <w:t xml:space="preserve">nstallations, </w:t>
      </w:r>
      <w:r>
        <w:t xml:space="preserve">quels </w:t>
      </w:r>
      <w:r w:rsidR="00831415">
        <w:t>équipements</w:t>
      </w:r>
      <w:bookmarkEnd w:id="12"/>
    </w:p>
    <w:p w14:paraId="5F742EC5" w14:textId="0056ACDF" w:rsidR="00831415" w:rsidRDefault="00831415" w:rsidP="00FA4C11">
      <w:r>
        <w:t>L’éducateur doit-il disposer d’installations ou d’équipements spécifiques</w:t>
      </w:r>
      <w:r w:rsidR="005629DA">
        <w:t> </w:t>
      </w:r>
      <w:r>
        <w:t xml:space="preserve">? </w:t>
      </w:r>
    </w:p>
    <w:p w14:paraId="07331782" w14:textId="056C98FE" w:rsidR="00831415" w:rsidRDefault="00831415" w:rsidP="00FA4C11">
      <w:r>
        <w:t>La réponse est clairement non</w:t>
      </w:r>
      <w:r w:rsidR="005629DA">
        <w:t> </w:t>
      </w:r>
      <w:r>
        <w:t xml:space="preserve">! N’importe quel environnement peut convenir et aucun matériel spécifique n’est strictement nécessaire. </w:t>
      </w:r>
    </w:p>
    <w:p w14:paraId="4E1984D5" w14:textId="165CA6EE" w:rsidR="00831415" w:rsidRDefault="00831415" w:rsidP="00FA4C11">
      <w:r>
        <w:t>Ce ne sera pas le cas, au contraire, pour certaines activités spécifiques. Par exemple, pour une école de chiots, il sera préférable et plus sécurisant pour les chiots, de disposer d’un espace clos. De même, c’est l’évidence, un entraînement d’</w:t>
      </w:r>
      <w:proofErr w:type="spellStart"/>
      <w:r>
        <w:t>Agility</w:t>
      </w:r>
      <w:proofErr w:type="spellEnd"/>
      <w:r>
        <w:t xml:space="preserve"> nécessite non seulement un terrain, mais aussi de disposer d</w:t>
      </w:r>
      <w:r w:rsidR="00F64EE8">
        <w:t>’un parcours d’</w:t>
      </w:r>
      <w:r>
        <w:t xml:space="preserve">obstacles adaptés. </w:t>
      </w:r>
    </w:p>
    <w:p w14:paraId="026A25D5" w14:textId="70BBB75E" w:rsidR="009852CD" w:rsidRDefault="009852CD" w:rsidP="00FA4C11">
      <w:r>
        <w:lastRenderedPageBreak/>
        <w:t xml:space="preserve">Si l’on veut faire travailler l’odorat des chiens, il faudra disposer d’un minimum d’espace. </w:t>
      </w:r>
    </w:p>
    <w:p w14:paraId="4409B878" w14:textId="77777777" w:rsidR="00831415" w:rsidRDefault="00831415" w:rsidP="00FA4C11">
      <w:pPr>
        <w:pStyle w:val="Titre3"/>
      </w:pPr>
      <w:bookmarkStart w:id="13" w:name="_Toc343505037"/>
      <w:r>
        <w:t>Horaires inversés</w:t>
      </w:r>
      <w:bookmarkEnd w:id="13"/>
    </w:p>
    <w:p w14:paraId="43F6AC4F" w14:textId="066E23AC" w:rsidR="00831415" w:rsidRPr="00A73251" w:rsidRDefault="00831415" w:rsidP="00FA4C11">
      <w:r w:rsidRPr="00A73251">
        <w:t>L’éducateur ne peut dispenser ses interventions que lorsque ses éventuels clients «</w:t>
      </w:r>
      <w:r w:rsidR="001757D1">
        <w:t> </w:t>
      </w:r>
      <w:r w:rsidRPr="00A73251">
        <w:t>humains</w:t>
      </w:r>
      <w:r w:rsidR="001757D1">
        <w:t> </w:t>
      </w:r>
      <w:r w:rsidRPr="00A73251">
        <w:t>» sont disponibles. Et majoritairement, cela ne peut guère se produire qu</w:t>
      </w:r>
      <w:r>
        <w:t>’</w:t>
      </w:r>
      <w:r w:rsidRPr="00A73251">
        <w:t>en dehors des plages de temps de travail de la majorité</w:t>
      </w:r>
      <w:r w:rsidR="005629DA">
        <w:t> </w:t>
      </w:r>
      <w:r w:rsidR="00B743FF">
        <w:t>!</w:t>
      </w:r>
      <w:r w:rsidRPr="00A73251">
        <w:t xml:space="preserve"> </w:t>
      </w:r>
      <w:r w:rsidR="00B743FF">
        <w:t>C</w:t>
      </w:r>
      <w:r>
        <w:t>’</w:t>
      </w:r>
      <w:r w:rsidRPr="00A73251">
        <w:t xml:space="preserve">est-à-dire plutôt le soir, </w:t>
      </w:r>
      <w:r>
        <w:t>et p</w:t>
      </w:r>
      <w:r w:rsidRPr="00A73251">
        <w:t>lutôt le week-end.</w:t>
      </w:r>
    </w:p>
    <w:p w14:paraId="693D2EEF" w14:textId="26F53BF7" w:rsidR="00831415" w:rsidRPr="00CE578D" w:rsidRDefault="00831415" w:rsidP="00FA4C11">
      <w:pPr>
        <w:rPr>
          <w:rStyle w:val="lev"/>
        </w:rPr>
      </w:pPr>
      <w:r w:rsidRPr="00CE578D">
        <w:rPr>
          <w:rStyle w:val="lev"/>
        </w:rPr>
        <w:t>«</w:t>
      </w:r>
      <w:r w:rsidR="001757D1">
        <w:rPr>
          <w:rStyle w:val="lev"/>
        </w:rPr>
        <w:t> </w:t>
      </w:r>
      <w:r w:rsidRPr="00CE578D">
        <w:rPr>
          <w:rStyle w:val="lev"/>
        </w:rPr>
        <w:t>Horaire inversé</w:t>
      </w:r>
      <w:r w:rsidR="001757D1">
        <w:rPr>
          <w:rStyle w:val="lev"/>
        </w:rPr>
        <w:t> </w:t>
      </w:r>
      <w:r w:rsidRPr="00CE578D">
        <w:rPr>
          <w:rStyle w:val="lev"/>
        </w:rPr>
        <w:t>» : l’éducateur travaille prioritairement quand le reste de la population ne travaille pas</w:t>
      </w:r>
      <w:r w:rsidR="005629DA">
        <w:rPr>
          <w:rStyle w:val="lev"/>
        </w:rPr>
        <w:t> </w:t>
      </w:r>
      <w:r w:rsidRPr="00CE578D">
        <w:rPr>
          <w:rStyle w:val="lev"/>
        </w:rPr>
        <w:t>!</w:t>
      </w:r>
    </w:p>
    <w:p w14:paraId="00AF5806" w14:textId="45608430" w:rsidR="00B743FF" w:rsidRDefault="00831415" w:rsidP="00FA4C11">
      <w:r w:rsidRPr="00A73251">
        <w:t>Pour cette raison également, il n</w:t>
      </w:r>
      <w:r>
        <w:t>’</w:t>
      </w:r>
      <w:r w:rsidRPr="00A73251">
        <w:t xml:space="preserve">est pas si facile que cela de développer une activité à temps plein en éducation. </w:t>
      </w:r>
    </w:p>
    <w:p w14:paraId="22BBFFBA" w14:textId="5553807F" w:rsidR="00B743FF" w:rsidRDefault="00B743FF" w:rsidP="00FA4C11">
      <w:r>
        <w:t>Qui pourrait gagner sa vie en ne travaillant que le soir et le week</w:t>
      </w:r>
      <w:r w:rsidR="005629DA">
        <w:t>-</w:t>
      </w:r>
      <w:r>
        <w:t>end</w:t>
      </w:r>
      <w:r w:rsidR="005629DA">
        <w:t> </w:t>
      </w:r>
      <w:r>
        <w:t xml:space="preserve">? </w:t>
      </w:r>
    </w:p>
    <w:p w14:paraId="7362F058" w14:textId="1EFF3125" w:rsidR="00465A23" w:rsidRDefault="00B743FF" w:rsidP="00FA4C11">
      <w:r>
        <w:t>La solution</w:t>
      </w:r>
      <w:r w:rsidR="005629DA">
        <w:t> </w:t>
      </w:r>
      <w:r>
        <w:t>? A</w:t>
      </w:r>
      <w:r w:rsidR="00831415" w:rsidRPr="00A73251">
        <w:t>u moins pendant une période de démarrage, considérer l</w:t>
      </w:r>
      <w:r w:rsidR="00831415">
        <w:t>’</w:t>
      </w:r>
      <w:r w:rsidR="00831415" w:rsidRPr="00A73251">
        <w:t>activité éducation comme une activité complémentaire.</w:t>
      </w:r>
    </w:p>
    <w:p w14:paraId="6B3E77AA" w14:textId="35AB5160" w:rsidR="00831415" w:rsidRDefault="00465A23" w:rsidP="00FA4C11">
      <w:r>
        <w:rPr>
          <w:noProof/>
          <w:lang w:eastAsia="fr-FR"/>
        </w:rPr>
        <w:drawing>
          <wp:inline distT="0" distB="0" distL="0" distR="0" wp14:anchorId="0110E9A5" wp14:editId="18C39410">
            <wp:extent cx="3495040" cy="2621280"/>
            <wp:effectExtent l="0" t="0" r="10160" b="0"/>
            <wp:docPr id="10" name="Image 10" descr="Transcend:Pictures:Education Canine (Basse Résolution):_DSC5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cend:Pictures:Education Canine (Basse Résolution):_DSC584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5040" cy="2621280"/>
                    </a:xfrm>
                    <a:prstGeom prst="rect">
                      <a:avLst/>
                    </a:prstGeom>
                    <a:noFill/>
                    <a:ln>
                      <a:noFill/>
                    </a:ln>
                  </pic:spPr>
                </pic:pic>
              </a:graphicData>
            </a:graphic>
          </wp:inline>
        </w:drawing>
      </w:r>
    </w:p>
    <w:p w14:paraId="3FFE2AF2" w14:textId="2DF2CECD" w:rsidR="001F54E5" w:rsidRPr="002A50DC" w:rsidRDefault="001F54E5" w:rsidP="00FA4C11">
      <w:pPr>
        <w:pStyle w:val="B0"/>
      </w:pPr>
      <w:r>
        <w:lastRenderedPageBreak/>
        <w:t xml:space="preserve">L’éducateur opère quand son public est disponible. </w:t>
      </w:r>
    </w:p>
    <w:p w14:paraId="5681A3BA" w14:textId="094C2DD3" w:rsidR="00831415" w:rsidRDefault="008327CD" w:rsidP="005629DA">
      <w:pPr>
        <w:pStyle w:val="Titre2"/>
      </w:pPr>
      <w:bookmarkStart w:id="14" w:name="_Toc343505038"/>
      <w:proofErr w:type="spellStart"/>
      <w:r>
        <w:t>Educateur</w:t>
      </w:r>
      <w:proofErr w:type="spellEnd"/>
      <w:r>
        <w:t xml:space="preserve"> canin, le métier, c</w:t>
      </w:r>
      <w:r w:rsidR="00831415">
        <w:t>adre juridique</w:t>
      </w:r>
      <w:bookmarkEnd w:id="14"/>
    </w:p>
    <w:p w14:paraId="4672F0DC" w14:textId="77777777" w:rsidR="00831415" w:rsidRDefault="00831415" w:rsidP="00FA4C11">
      <w:pPr>
        <w:pStyle w:val="Titre3"/>
      </w:pPr>
      <w:bookmarkStart w:id="15" w:name="_Toc343505039"/>
      <w:r>
        <w:t>Peu d’emplois salariés</w:t>
      </w:r>
      <w:bookmarkEnd w:id="15"/>
    </w:p>
    <w:p w14:paraId="428EFD0A" w14:textId="77777777" w:rsidR="00831415" w:rsidRPr="000A2029" w:rsidRDefault="00831415" w:rsidP="00FA4C11">
      <w:r w:rsidRPr="000A2029">
        <w:t>Il existe relativement peu d</w:t>
      </w:r>
      <w:r>
        <w:t>’</w:t>
      </w:r>
      <w:r w:rsidRPr="000A2029">
        <w:t>emplois salariés d</w:t>
      </w:r>
      <w:r>
        <w:t>’</w:t>
      </w:r>
      <w:r w:rsidRPr="000A2029">
        <w:t>éducateur canin.</w:t>
      </w:r>
    </w:p>
    <w:p w14:paraId="6E3BF406" w14:textId="383D957D" w:rsidR="00B743FF" w:rsidRPr="000A2029" w:rsidRDefault="00831415" w:rsidP="00FA4C11">
      <w:r w:rsidRPr="000A2029">
        <w:t>Et quand de tels emplois existent, l</w:t>
      </w:r>
      <w:r>
        <w:t>’</w:t>
      </w:r>
      <w:r w:rsidRPr="000A2029">
        <w:t>employeur est rarement une entreprise d</w:t>
      </w:r>
      <w:r>
        <w:t>’</w:t>
      </w:r>
      <w:r w:rsidRPr="000A2029">
        <w:t>éducation, mais bien plus probablement une entreprise voulant s</w:t>
      </w:r>
      <w:r>
        <w:t>’</w:t>
      </w:r>
      <w:r w:rsidRPr="000A2029">
        <w:t>adjoindre les compétences d</w:t>
      </w:r>
      <w:r>
        <w:t>’</w:t>
      </w:r>
      <w:r w:rsidRPr="000A2029">
        <w:t>un éducateur.</w:t>
      </w:r>
    </w:p>
    <w:p w14:paraId="2892D6DF" w14:textId="57B6025B" w:rsidR="00831415" w:rsidRDefault="00C7351E" w:rsidP="00FA4C11">
      <w:pPr>
        <w:pStyle w:val="Titre3"/>
      </w:pPr>
      <w:bookmarkStart w:id="16" w:name="_Toc343505040"/>
      <w:r>
        <w:t>Éducateur canin, le plus souvent un e</w:t>
      </w:r>
      <w:r w:rsidR="00831415">
        <w:t>ntrepreneur indépendant</w:t>
      </w:r>
      <w:bookmarkEnd w:id="16"/>
    </w:p>
    <w:p w14:paraId="2449DFA4" w14:textId="77777777" w:rsidR="00831415" w:rsidRPr="000A2029" w:rsidRDefault="00831415" w:rsidP="00FA4C11">
      <w:r w:rsidRPr="000A2029">
        <w:t>Lors d</w:t>
      </w:r>
      <w:r>
        <w:t>’</w:t>
      </w:r>
      <w:r w:rsidRPr="000A2029">
        <w:t>une majorité de cas, l</w:t>
      </w:r>
      <w:r>
        <w:t>’</w:t>
      </w:r>
      <w:r w:rsidRPr="000A2029">
        <w:t>expérience montre que l</w:t>
      </w:r>
      <w:r>
        <w:t>’</w:t>
      </w:r>
      <w:r w:rsidRPr="000A2029">
        <w:t>éducateur est un entrepreneur indépendant.</w:t>
      </w:r>
    </w:p>
    <w:p w14:paraId="29F87EBF" w14:textId="77777777" w:rsidR="00B743FF" w:rsidRDefault="00831415" w:rsidP="00FA4C11">
      <w:r>
        <w:t>À noter aussi que nombreux sont les entrepreneurs en services animaliers (toiletteurs, éleveurs…) à proposer une offre complémentaire en éducation</w:t>
      </w:r>
      <w:r w:rsidR="00B743FF">
        <w:t>.</w:t>
      </w:r>
    </w:p>
    <w:p w14:paraId="067AE4C2" w14:textId="0034BB83" w:rsidR="00B743FF" w:rsidRPr="00B743FF" w:rsidRDefault="00B743FF" w:rsidP="00FA4C11">
      <w:r w:rsidRPr="00B743FF">
        <w:t>Le toilettage et l</w:t>
      </w:r>
      <w:r w:rsidR="005629DA">
        <w:t>’</w:t>
      </w:r>
      <w:r w:rsidRPr="00B743FF">
        <w:t>éducation sont par exemple deux activités qui peuvent parfaitement se compléter l</w:t>
      </w:r>
      <w:r w:rsidR="005629DA">
        <w:t>’une l’</w:t>
      </w:r>
      <w:r w:rsidRPr="00B743FF">
        <w:t>autre.</w:t>
      </w:r>
    </w:p>
    <w:p w14:paraId="33A698E8" w14:textId="7F755D07" w:rsidR="00B743FF" w:rsidRPr="00B743FF" w:rsidRDefault="00B743FF" w:rsidP="00FA4C11">
      <w:r w:rsidRPr="00B743FF">
        <w:t>Le toiletteur éducateur peut inciter sa clientèle de toilettage à suivre ses cours d</w:t>
      </w:r>
      <w:r w:rsidR="005629DA">
        <w:t>’</w:t>
      </w:r>
      <w:r w:rsidRPr="00B743FF">
        <w:t>éducation. Le toilettage s</w:t>
      </w:r>
      <w:r w:rsidR="005629DA">
        <w:t>’</w:t>
      </w:r>
      <w:r w:rsidRPr="00B743FF">
        <w:t>exerce plutôt dans la journée, et, on l</w:t>
      </w:r>
      <w:r w:rsidR="005629DA">
        <w:t>’</w:t>
      </w:r>
      <w:r w:rsidRPr="00B743FF">
        <w:t>a vu l</w:t>
      </w:r>
      <w:r w:rsidR="005629DA">
        <w:t>’</w:t>
      </w:r>
      <w:r w:rsidRPr="00B743FF">
        <w:t>éducation plutôt en soirée (et les fins de semaine).</w:t>
      </w:r>
    </w:p>
    <w:p w14:paraId="68DDCBB9" w14:textId="6C3F6E27" w:rsidR="00831415" w:rsidRPr="000A2029" w:rsidRDefault="00B743FF" w:rsidP="00FA4C11">
      <w:r w:rsidRPr="00B743FF">
        <w:t>Enfin, la clientèle en éducation devient très facilement une clientèle en toilettage</w:t>
      </w:r>
      <w:r w:rsidR="005629DA">
        <w:t> </w:t>
      </w:r>
      <w:r w:rsidRPr="00B743FF">
        <w:t>!</w:t>
      </w:r>
      <w:r w:rsidR="00831415">
        <w:t xml:space="preserve"> </w:t>
      </w:r>
    </w:p>
    <w:p w14:paraId="1FDD56FE" w14:textId="77777777" w:rsidR="00831415" w:rsidRDefault="00831415" w:rsidP="00FA4C11">
      <w:pPr>
        <w:pStyle w:val="Titre3"/>
      </w:pPr>
      <w:bookmarkStart w:id="17" w:name="_Toc343505041"/>
      <w:r>
        <w:lastRenderedPageBreak/>
        <w:t>Obligation réglementaire : rappel</w:t>
      </w:r>
      <w:bookmarkEnd w:id="17"/>
    </w:p>
    <w:p w14:paraId="323D37B3" w14:textId="48166CE8" w:rsidR="006B60A6" w:rsidRDefault="006B60A6" w:rsidP="00FA4C11">
      <w:r>
        <w:t xml:space="preserve">L’exercice de la quasi-totalité des activités liées au chien et au chat exige d’être titulaire d’un certificat de capacité (C.C.A.D.). </w:t>
      </w:r>
    </w:p>
    <w:p w14:paraId="1F5CECEE" w14:textId="748051AB" w:rsidR="006B60A6" w:rsidRDefault="006B60A6" w:rsidP="00FA4C11">
      <w:r>
        <w:t>Comment obtenir ce certificat</w:t>
      </w:r>
      <w:r w:rsidR="005629DA">
        <w:t> </w:t>
      </w:r>
      <w:r>
        <w:t xml:space="preserve">? Suivre un stage de deux jours auprès d’un organisme comme la Société Centrale, par exemple. </w:t>
      </w:r>
    </w:p>
    <w:p w14:paraId="4315CD2D" w14:textId="06773B81" w:rsidR="003A1236" w:rsidRDefault="003A1236" w:rsidP="00FA4C11">
      <w:r>
        <w:t xml:space="preserve">C’est pour le moment la seule obligation pour exercer une activité en éducation. </w:t>
      </w:r>
    </w:p>
    <w:p w14:paraId="1D0E5C41" w14:textId="3250EC68" w:rsidR="003A1236" w:rsidRDefault="003A1236" w:rsidP="00FA4C11">
      <w:r>
        <w:t>Pour le moment</w:t>
      </w:r>
      <w:r w:rsidR="005629DA">
        <w:t> </w:t>
      </w:r>
      <w:r>
        <w:t>? Qu’en sera</w:t>
      </w:r>
      <w:r w:rsidR="005629DA">
        <w:t>-t-</w:t>
      </w:r>
      <w:r>
        <w:t>il demain</w:t>
      </w:r>
      <w:r w:rsidR="005629DA">
        <w:t> </w:t>
      </w:r>
      <w:r>
        <w:t>? La mode est à toujours plus d’Europe. Et l’Europe n’est pas favorable à la «</w:t>
      </w:r>
      <w:r w:rsidR="001757D1">
        <w:t> </w:t>
      </w:r>
      <w:r>
        <w:t>fermeture</w:t>
      </w:r>
      <w:r w:rsidR="001757D1">
        <w:t> </w:t>
      </w:r>
      <w:r>
        <w:t>» des professions par des obligations de diplôme. En conclusion…</w:t>
      </w:r>
    </w:p>
    <w:p w14:paraId="65E1E0BB" w14:textId="3A4FA7A9" w:rsidR="003A1236" w:rsidRDefault="005629DA" w:rsidP="00FA4C11">
      <w:pPr>
        <w:pStyle w:val="Titre3"/>
      </w:pPr>
      <w:bookmarkStart w:id="18" w:name="_Toc22372683"/>
      <w:r>
        <w:t>É</w:t>
      </w:r>
      <w:r w:rsidR="003A1236">
        <w:t>ducateur canin, le métier : formes juridiques de l’activité</w:t>
      </w:r>
      <w:bookmarkEnd w:id="18"/>
    </w:p>
    <w:p w14:paraId="6F5CCC7B" w14:textId="57ACD0FD" w:rsidR="003A1236" w:rsidRDefault="003A1236" w:rsidP="00FA4C11">
      <w:r>
        <w:t>Nous l’avons vu</w:t>
      </w:r>
      <w:r w:rsidR="00B30105">
        <w:t>, l’éducateur est rarement salarié. Le plus souvent</w:t>
      </w:r>
      <w:r w:rsidR="005629DA">
        <w:t>,</w:t>
      </w:r>
      <w:r w:rsidR="00B30105">
        <w:t xml:space="preserve"> il travaille «</w:t>
      </w:r>
      <w:r w:rsidR="001757D1">
        <w:t> </w:t>
      </w:r>
      <w:r w:rsidR="00B30105">
        <w:t>à son compte</w:t>
      </w:r>
      <w:r w:rsidR="001757D1">
        <w:t> </w:t>
      </w:r>
      <w:r w:rsidR="00B30105">
        <w:t xml:space="preserve">». </w:t>
      </w:r>
    </w:p>
    <w:p w14:paraId="52F7BC00" w14:textId="1E037B0E" w:rsidR="00B30105" w:rsidRDefault="00B30105" w:rsidP="00FA4C11">
      <w:r>
        <w:t xml:space="preserve">Si l’éducation est son activité principale, il exerce une activité de service, qui doit être déclarée. </w:t>
      </w:r>
    </w:p>
    <w:p w14:paraId="06948814" w14:textId="6F558751" w:rsidR="00B30105" w:rsidRDefault="00B30105" w:rsidP="00FA4C11">
      <w:r>
        <w:t>Quelle forme juridique préférer</w:t>
      </w:r>
      <w:r w:rsidR="005629DA">
        <w:t> </w:t>
      </w:r>
      <w:r>
        <w:t xml:space="preserve">? </w:t>
      </w:r>
    </w:p>
    <w:p w14:paraId="561D7F45" w14:textId="54032FA2" w:rsidR="003A1236" w:rsidRDefault="003A1236" w:rsidP="00FA4C11">
      <w:pPr>
        <w:pStyle w:val="Titre4"/>
      </w:pPr>
      <w:r>
        <w:t>Microentreprise</w:t>
      </w:r>
    </w:p>
    <w:p w14:paraId="444202FA" w14:textId="5AB263C3" w:rsidR="00AC1031" w:rsidRDefault="00AC1031" w:rsidP="00FA4C11">
      <w:r>
        <w:t>Autoentrepreneur</w:t>
      </w:r>
      <w:r w:rsidR="005629DA">
        <w:t> </w:t>
      </w:r>
      <w:r>
        <w:t>? Microentreprise</w:t>
      </w:r>
      <w:r w:rsidR="005629DA">
        <w:t> </w:t>
      </w:r>
      <w:r>
        <w:t xml:space="preserve">? Il n’y a pas à choisir, c’est désormais la même chose. La tendance étant de préférer l’appellation microentreprise. </w:t>
      </w:r>
    </w:p>
    <w:p w14:paraId="23D70517" w14:textId="616D2F77" w:rsidR="00F33459" w:rsidRDefault="00F33459" w:rsidP="00FA4C11">
      <w:r>
        <w:t>La microentreprise présente plusieurs avantages. Le premier d’entre eux est que les charges soient proportionnelles au chiffre d’affaires (23 % à ce jour). Donc zéro chiffre d’affaires = zéro charge</w:t>
      </w:r>
      <w:r w:rsidR="005629DA">
        <w:t> </w:t>
      </w:r>
      <w:r>
        <w:t>! Ce qui n’est le cas d’</w:t>
      </w:r>
      <w:r w:rsidR="005629DA">
        <w:t>aucun</w:t>
      </w:r>
      <w:r>
        <w:t xml:space="preserve"> autre statut juridique. </w:t>
      </w:r>
    </w:p>
    <w:p w14:paraId="3B515938" w14:textId="6DF1B644" w:rsidR="00F33459" w:rsidRDefault="00F33459" w:rsidP="00FA4C11">
      <w:r>
        <w:lastRenderedPageBreak/>
        <w:t>Ajoutons que le taux de charge est également, et de loin, plus bas que celui des autres statuts</w:t>
      </w:r>
      <w:r w:rsidR="005629DA">
        <w:t> </w:t>
      </w:r>
      <w:r>
        <w:t xml:space="preserve">! </w:t>
      </w:r>
    </w:p>
    <w:p w14:paraId="342C802A" w14:textId="33492212" w:rsidR="00F33459" w:rsidRDefault="00F33459" w:rsidP="00FA4C11">
      <w:r>
        <w:t>Enfin, la microentreprise</w:t>
      </w:r>
      <w:r w:rsidR="00BC640C">
        <w:t xml:space="preserve"> n’est pas soumise à la Taxe à la valeur ajoutée (TVA). Vrai tout au moins jusqu’à un certain montant de chiffre d’affaires. Ce qui facilite la gestion, mais permet aussi de proposer des prix plus compétitifs. </w:t>
      </w:r>
    </w:p>
    <w:p w14:paraId="17ACE69B" w14:textId="41DA26A4" w:rsidR="00BC640C" w:rsidRDefault="00BC640C" w:rsidP="00FA4C11">
      <w:r>
        <w:t xml:space="preserve">Bien entendu, ces avantages ont leur revers. Signalons d’abord que le montant autorisé du chiffre d’affaires d’une microentreprise est limité. </w:t>
      </w:r>
    </w:p>
    <w:p w14:paraId="690928C2" w14:textId="53FA874B" w:rsidR="00BC640C" w:rsidRDefault="00BC640C" w:rsidP="00FA4C11">
      <w:r>
        <w:t xml:space="preserve">Mais surtout, ce régime ne permet pas la déduction des charges liées à l’activité. Par exemple loyer d’un terrain ou d’un local, ou encore les frais liés aux déplacements. </w:t>
      </w:r>
    </w:p>
    <w:p w14:paraId="4D2517AB" w14:textId="10AA3B83" w:rsidR="00BC640C" w:rsidRDefault="00BC640C" w:rsidP="00FA4C11">
      <w:r>
        <w:t xml:space="preserve">Si les charges sont nulles, ou très faibles, aucune importance, évidemment. Dans le cas contraire, la situation devient de moins en moins intéressante, voire vite intenable. Il faut alors s’orienter vers un autre statut. </w:t>
      </w:r>
    </w:p>
    <w:p w14:paraId="6DB9BD9F" w14:textId="0AE4F5AE" w:rsidR="00BC640C" w:rsidRDefault="00873C47" w:rsidP="00FA4C11">
      <w:r>
        <w:t xml:space="preserve">Ce qui, nous le signalons, est possible à tout moment, et très facilement. </w:t>
      </w:r>
    </w:p>
    <w:p w14:paraId="0CB1D7BA" w14:textId="61C5A53B" w:rsidR="00873C47" w:rsidRDefault="00873C47" w:rsidP="00FA4C11">
      <w:r>
        <w:t xml:space="preserve">En conclusion, le choix de la microentreprise peut être considéré comme une solution de sagesse pour débuter une activité en éducation canine. </w:t>
      </w:r>
    </w:p>
    <w:p w14:paraId="7660C14A" w14:textId="7FCFA96F" w:rsidR="00873C47" w:rsidRDefault="00873C47" w:rsidP="00FA4C11">
      <w:r>
        <w:t xml:space="preserve">Ajoutons qu’une activité en microentreprise n’a rien d’exclusif et peut parfaitement et légalement se combiner, par exemple, avec un emploi salarié. Sous réserve bien sûr de respecter les lois habituelles de la concurrence. </w:t>
      </w:r>
    </w:p>
    <w:p w14:paraId="3726BA9B" w14:textId="77777777" w:rsidR="003A1236" w:rsidRDefault="003A1236" w:rsidP="00FA4C11">
      <w:pPr>
        <w:pStyle w:val="Titre4"/>
      </w:pPr>
      <w:r>
        <w:t>SAS</w:t>
      </w:r>
    </w:p>
    <w:p w14:paraId="1D0F08CA" w14:textId="3D479E7B" w:rsidR="00873C47" w:rsidRDefault="00873C47" w:rsidP="00FA4C11">
      <w:r>
        <w:t xml:space="preserve">Donc, en cas de charges significatives, ou si l’activité prend de l’ampleur, le statut microentreprise ne convient plus. </w:t>
      </w:r>
    </w:p>
    <w:p w14:paraId="3DC93608" w14:textId="33E36F56" w:rsidR="00873C47" w:rsidRDefault="00873C47" w:rsidP="00FA4C11">
      <w:r>
        <w:t xml:space="preserve">Certains s’orienteront vers la Société par Actions Simplifiée, dite SAS. </w:t>
      </w:r>
    </w:p>
    <w:p w14:paraId="3733151A" w14:textId="678176DF" w:rsidR="00F545ED" w:rsidRDefault="00F545ED" w:rsidP="00FA4C11">
      <w:r>
        <w:lastRenderedPageBreak/>
        <w:t xml:space="preserve">L’avantage incontestable de la SAS est une grande liberté dans le fonctionnement et l’organisation. </w:t>
      </w:r>
    </w:p>
    <w:p w14:paraId="6CBA2C5D" w14:textId="7F02C137" w:rsidR="00F545ED" w:rsidRDefault="00F545ED" w:rsidP="00FA4C11">
      <w:r>
        <w:t>Quel en serait l’inconvénient</w:t>
      </w:r>
      <w:r w:rsidR="005629DA">
        <w:t> </w:t>
      </w:r>
      <w:r>
        <w:t xml:space="preserve">? Le fait que le président de la SAS, s’il est rémunéré, est obligatoirement affilié à la sécurité sociale des salariés. </w:t>
      </w:r>
    </w:p>
    <w:p w14:paraId="1BECB07A" w14:textId="77777777" w:rsidR="003A1236" w:rsidRDefault="003A1236" w:rsidP="00FA4C11">
      <w:pPr>
        <w:pStyle w:val="Titre4"/>
      </w:pPr>
      <w:r>
        <w:t>SARL, EURL</w:t>
      </w:r>
    </w:p>
    <w:p w14:paraId="3DF7A147" w14:textId="60D6456A" w:rsidR="00F545ED" w:rsidRDefault="003A1236" w:rsidP="00FA4C11">
      <w:r>
        <w:t xml:space="preserve">C’est pourquoi d’autres préféreront la </w:t>
      </w:r>
      <w:r w:rsidR="00F545ED">
        <w:t xml:space="preserve">Société par Actions à Responsabilité Limitée (SARL), ou l’Entreprise Unipersonnelle à Responsabilité Limitée (EURL). </w:t>
      </w:r>
    </w:p>
    <w:p w14:paraId="612DCFE7" w14:textId="2F81F3DE" w:rsidR="00832710" w:rsidRDefault="00832710" w:rsidP="00FA4C11">
      <w:r>
        <w:t>Dans l’un ou l’autre cas, le gérant majoritaire est systématiquement affilié au régime des travailleurs non</w:t>
      </w:r>
      <w:r w:rsidR="005629DA">
        <w:t>-</w:t>
      </w:r>
      <w:r>
        <w:t xml:space="preserve">salariés. Moins de charges, mais aussi (plus </w:t>
      </w:r>
      <w:proofErr w:type="gramStart"/>
      <w:r>
        <w:t>ou</w:t>
      </w:r>
      <w:proofErr w:type="gramEnd"/>
      <w:r>
        <w:t>) moins de protection… Un choix qui ne peut être que strictement personnel</w:t>
      </w:r>
      <w:r w:rsidR="005629DA">
        <w:t> </w:t>
      </w:r>
      <w:r>
        <w:t xml:space="preserve">! </w:t>
      </w:r>
    </w:p>
    <w:p w14:paraId="1731D67E" w14:textId="026D2BA9" w:rsidR="00832710" w:rsidRDefault="00832710" w:rsidP="00FA4C11">
      <w:r>
        <w:t xml:space="preserve">Ce qui distingue, on s’en doute, l’EURL de la SARL, c’est essentiellement le nombre minimum des actionnaires de l’entreprise. Choisir, c’est donc peser les avantages et les inconvénients de la présence ou non d’actionnaires dans le capital de l’entreprise. </w:t>
      </w:r>
    </w:p>
    <w:p w14:paraId="09804244" w14:textId="58725995" w:rsidR="003A1236" w:rsidRDefault="003A1236" w:rsidP="00FA4C11">
      <w:pPr>
        <w:pStyle w:val="Titre4"/>
      </w:pPr>
      <w:r>
        <w:t>Comment choisir</w:t>
      </w:r>
      <w:r w:rsidR="005629DA">
        <w:rPr>
          <w:rFonts w:ascii="Arial" w:hAnsi="Arial" w:cs="Arial"/>
        </w:rPr>
        <w:t> </w:t>
      </w:r>
      <w:r>
        <w:t xml:space="preserve">? </w:t>
      </w:r>
    </w:p>
    <w:p w14:paraId="187AF39C" w14:textId="77777777" w:rsidR="003A1236" w:rsidRDefault="003A1236" w:rsidP="00FA4C11">
      <w:r>
        <w:t xml:space="preserve">Tout cela est à étudier avec attention, chaque option présentant ses avantages et inconvénients. </w:t>
      </w:r>
    </w:p>
    <w:p w14:paraId="0F32BFE8" w14:textId="0F743F44" w:rsidR="003A1236" w:rsidRDefault="00832710" w:rsidP="00FA4C11">
      <w:r>
        <w:t xml:space="preserve">Le présent article n’a pas la prétention de répondre de manière exhaustive à toutes les questions </w:t>
      </w:r>
      <w:r w:rsidR="00AC7AAD">
        <w:t>sur</w:t>
      </w:r>
      <w:r>
        <w:t xml:space="preserve"> ce sujet. </w:t>
      </w:r>
    </w:p>
    <w:p w14:paraId="6DEFCA3D" w14:textId="4823D0F9" w:rsidR="00832710" w:rsidRDefault="00AC7AAD" w:rsidP="00FA4C11">
      <w:r>
        <w:t>On</w:t>
      </w:r>
      <w:r w:rsidR="00832710">
        <w:t xml:space="preserve"> trouvera avantage à une consultation de nombre de sites Internet traitant de la création d’entreprise. </w:t>
      </w:r>
    </w:p>
    <w:p w14:paraId="754F4A2A" w14:textId="2A61434A" w:rsidR="00AC7AAD" w:rsidRPr="00A00FF9" w:rsidRDefault="00AC7AAD" w:rsidP="00FA4C11"/>
    <w:p w14:paraId="21482115" w14:textId="1A7DB767" w:rsidR="00831415" w:rsidRDefault="008327CD" w:rsidP="005629DA">
      <w:pPr>
        <w:pStyle w:val="Titre2"/>
      </w:pPr>
      <w:bookmarkStart w:id="19" w:name="_Toc343505042"/>
      <w:proofErr w:type="spellStart"/>
      <w:r>
        <w:lastRenderedPageBreak/>
        <w:t>Educateur</w:t>
      </w:r>
      <w:proofErr w:type="spellEnd"/>
      <w:r>
        <w:t xml:space="preserve"> canin, le métier : la f</w:t>
      </w:r>
      <w:r w:rsidR="00831415">
        <w:t>ormation</w:t>
      </w:r>
      <w:bookmarkEnd w:id="19"/>
    </w:p>
    <w:p w14:paraId="6729E337" w14:textId="77777777" w:rsidR="00831415" w:rsidRDefault="00831415" w:rsidP="00FA4C11">
      <w:pPr>
        <w:pStyle w:val="Titre3"/>
      </w:pPr>
      <w:bookmarkStart w:id="20" w:name="_Toc343505043"/>
      <w:r>
        <w:t>Sérieuses bases théoriques</w:t>
      </w:r>
      <w:bookmarkEnd w:id="20"/>
    </w:p>
    <w:p w14:paraId="05BF00F5" w14:textId="059479E2" w:rsidR="006B60A6" w:rsidRDefault="00831415" w:rsidP="00FA4C11">
      <w:r>
        <w:t xml:space="preserve">L’éducateur canin ne peut faire l’économie d’une </w:t>
      </w:r>
      <w:r w:rsidR="006B60A6">
        <w:t xml:space="preserve">solide </w:t>
      </w:r>
      <w:r>
        <w:t>formation</w:t>
      </w:r>
      <w:r w:rsidR="006B60A6">
        <w:t>.</w:t>
      </w:r>
    </w:p>
    <w:p w14:paraId="2C148947" w14:textId="0621FFDF" w:rsidR="006B60A6" w:rsidRDefault="006B60A6" w:rsidP="00FA4C11">
      <w:r>
        <w:t xml:space="preserve">Le programme devra largement traiter des techniques propres à tout processus éducatif. </w:t>
      </w:r>
    </w:p>
    <w:p w14:paraId="1B3146EB" w14:textId="59CDC153" w:rsidR="002E3F3B" w:rsidRDefault="006B60A6" w:rsidP="00FA4C11">
      <w:r>
        <w:t xml:space="preserve">Et nous l’avons dit, il devra faire une large part à l’étude du comportement. </w:t>
      </w:r>
    </w:p>
    <w:p w14:paraId="339DD328" w14:textId="77777777" w:rsidR="002E3F3B" w:rsidRDefault="002E3F3B" w:rsidP="00FA4C11">
      <w:r>
        <w:t>On découvrira que les approches du comportement ne sont pas uniformes. Rien ou peu à voir, par exemple, entre l’approche des behavioristes (comportementalistes anglo-saxons) et celle des éthologistes allemands, qui ont étudié les mœurs des animaux dans leur milieu naturel. Beaucoup d’autres approches seront à étudier, avant d’envisager une synthèse…</w:t>
      </w:r>
    </w:p>
    <w:p w14:paraId="59D38766" w14:textId="7C2ABEBC" w:rsidR="002E3F3B" w:rsidRDefault="002E3F3B" w:rsidP="00FA4C11">
      <w:pPr>
        <w:rPr>
          <w:i/>
          <w:iCs/>
        </w:rPr>
      </w:pPr>
      <w:r w:rsidRPr="00FA4C11">
        <w:rPr>
          <w:i/>
          <w:iCs/>
        </w:rPr>
        <w:t>Ce que démontre cet ouvrage : «</w:t>
      </w:r>
      <w:r w:rsidR="001757D1">
        <w:rPr>
          <w:i/>
          <w:iCs/>
        </w:rPr>
        <w:t> </w:t>
      </w:r>
      <w:r w:rsidRPr="00FA4C11">
        <w:rPr>
          <w:i/>
          <w:iCs/>
        </w:rPr>
        <w:t>Le comportement dans tous ses états</w:t>
      </w:r>
      <w:r w:rsidR="001757D1">
        <w:rPr>
          <w:i/>
          <w:iCs/>
        </w:rPr>
        <w:t> </w:t>
      </w:r>
      <w:r w:rsidR="00FA4C11" w:rsidRPr="00FA4C11">
        <w:rPr>
          <w:i/>
          <w:iCs/>
        </w:rPr>
        <w:t xml:space="preserve">». </w:t>
      </w:r>
      <w:r w:rsidRPr="00FA4C11">
        <w:rPr>
          <w:i/>
          <w:iCs/>
        </w:rPr>
        <w:t xml:space="preserve"> </w:t>
      </w:r>
    </w:p>
    <w:p w14:paraId="6006F9F0" w14:textId="12807627" w:rsidR="00831415" w:rsidRPr="00A00FF9" w:rsidRDefault="00831415" w:rsidP="00FA4C11">
      <w:r>
        <w:t xml:space="preserve">Par ailleurs, une </w:t>
      </w:r>
      <w:r w:rsidR="00FA4C11">
        <w:t>étude</w:t>
      </w:r>
      <w:r>
        <w:t xml:space="preserve"> globale des </w:t>
      </w:r>
      <w:r w:rsidR="00FA4C11">
        <w:t xml:space="preserve">diverses </w:t>
      </w:r>
      <w:r>
        <w:t xml:space="preserve">disciplines canines </w:t>
      </w:r>
      <w:r w:rsidR="00FA4C11">
        <w:t>sera</w:t>
      </w:r>
      <w:r>
        <w:t xml:space="preserve"> certainement un avantage. </w:t>
      </w:r>
    </w:p>
    <w:p w14:paraId="06AF559E" w14:textId="77777777" w:rsidR="00831415" w:rsidRDefault="00831415" w:rsidP="00FA4C11">
      <w:pPr>
        <w:pStyle w:val="Titre3"/>
      </w:pPr>
      <w:bookmarkStart w:id="21" w:name="_Toc343505044"/>
      <w:r>
        <w:t>Stages pratiques</w:t>
      </w:r>
      <w:bookmarkEnd w:id="21"/>
    </w:p>
    <w:p w14:paraId="18BB3969" w14:textId="77777777" w:rsidR="00FA4C11" w:rsidRDefault="00831415" w:rsidP="00FA4C11">
      <w:r>
        <w:t xml:space="preserve">Chaque cas doit être envisagé de manière individuelle. </w:t>
      </w:r>
    </w:p>
    <w:p w14:paraId="273DD42C" w14:textId="7B6694D4" w:rsidR="00FA4C11" w:rsidRDefault="00831415" w:rsidP="00FA4C11">
      <w:r>
        <w:t>Tel pourra posséder en réalité une certaine expérience pratique et autodidacte de l’éducation</w:t>
      </w:r>
      <w:r w:rsidR="00FA4C11">
        <w:t xml:space="preserve">. Dans ce cas, un appui théorique et sérieux sera à la fois nécessaire et suffisant. </w:t>
      </w:r>
    </w:p>
    <w:p w14:paraId="29687AE9" w14:textId="7A58D939" w:rsidR="00FA4C11" w:rsidRDefault="00FA4C11" w:rsidP="00FA4C11">
      <w:r>
        <w:t xml:space="preserve">Mais pour un autre, des exemples pratiques, et donc des stages, seront, en complément de la théorie, très enrichissants. </w:t>
      </w:r>
    </w:p>
    <w:p w14:paraId="7BDF7DC7" w14:textId="77777777" w:rsidR="00F37906" w:rsidRDefault="00465A23" w:rsidP="00FA4C11">
      <w:r>
        <w:rPr>
          <w:noProof/>
          <w:lang w:eastAsia="fr-FR"/>
        </w:rPr>
        <w:lastRenderedPageBreak/>
        <w:drawing>
          <wp:inline distT="0" distB="0" distL="0" distR="0" wp14:anchorId="03A05F99" wp14:editId="44577226">
            <wp:extent cx="3213171" cy="2409878"/>
            <wp:effectExtent l="0" t="0" r="12700" b="3175"/>
            <wp:docPr id="9" name="Image 9" descr="Transcend:Pictures:Education Canine (Basse Résolution):_DSC5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cend:Pictures:Education Canine (Basse Résolution):_DSC575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171" cy="2409878"/>
                    </a:xfrm>
                    <a:prstGeom prst="rect">
                      <a:avLst/>
                    </a:prstGeom>
                    <a:noFill/>
                    <a:ln>
                      <a:noFill/>
                    </a:ln>
                  </pic:spPr>
                </pic:pic>
              </a:graphicData>
            </a:graphic>
          </wp:inline>
        </w:drawing>
      </w:r>
    </w:p>
    <w:p w14:paraId="5EA19FF7" w14:textId="2A9713E9" w:rsidR="00F37906" w:rsidRDefault="00F37906" w:rsidP="00FA4C11">
      <w:pPr>
        <w:pStyle w:val="B0"/>
      </w:pPr>
      <w:r>
        <w:t xml:space="preserve">Chaque parcours de formation doit être individualisé. </w:t>
      </w:r>
    </w:p>
    <w:p w14:paraId="00E39FE0" w14:textId="25796D8D" w:rsidR="002D41B3" w:rsidRDefault="002D41B3" w:rsidP="002D41B3">
      <w:pPr>
        <w:pStyle w:val="Titre2"/>
      </w:pPr>
      <w:proofErr w:type="spellStart"/>
      <w:r>
        <w:t>Educateur</w:t>
      </w:r>
      <w:proofErr w:type="spellEnd"/>
      <w:r>
        <w:t xml:space="preserve"> canin, le métier interface entre l’animal et l’humain</w:t>
      </w:r>
    </w:p>
    <w:p w14:paraId="3E6C70B2" w14:textId="34092A32" w:rsidR="002D41B3" w:rsidRDefault="002D41B3" w:rsidP="002D41B3">
      <w:r>
        <w:t xml:space="preserve">Concluons : la demande du public invite l’éducateur canin moderne à étendre son offre bien toujours plus loin et plus longtemps. </w:t>
      </w:r>
    </w:p>
    <w:p w14:paraId="5EA497C1" w14:textId="0DCD6AEF" w:rsidR="002D41B3" w:rsidRDefault="002D41B3" w:rsidP="002D41B3">
      <w:r>
        <w:t>Il faut en effet aider les hommes et les chiens à vivre en harmonie tout au long de l</w:t>
      </w:r>
      <w:r w:rsidR="0046317C">
        <w:t xml:space="preserve">eur vie commune. </w:t>
      </w:r>
    </w:p>
    <w:p w14:paraId="1CC43621" w14:textId="2B062DFB" w:rsidR="002D41B3" w:rsidRDefault="002D41B3" w:rsidP="002D41B3">
      <w:r>
        <w:t xml:space="preserve">Et donc proposer une gamme d’activités toujours plus élargie. </w:t>
      </w:r>
    </w:p>
    <w:p w14:paraId="271ED20C" w14:textId="2839B698" w:rsidR="002D41B3" w:rsidRPr="002D41B3" w:rsidRDefault="002D41B3" w:rsidP="002D41B3">
      <w:r>
        <w:t>Qui peut commencer tout simplement par des « promenades éducatives », comme cela se pratique de plus en plus, par exemple, dans les bois autour de Paris…</w:t>
      </w:r>
    </w:p>
    <w:p w14:paraId="23FD0D48" w14:textId="551FBE26" w:rsidR="003B49C7" w:rsidRPr="00831415" w:rsidRDefault="003B49C7" w:rsidP="00FA4C11"/>
    <w:sectPr w:rsidR="003B49C7" w:rsidRPr="00831415" w:rsidSect="009F74F0">
      <w:headerReference w:type="even" r:id="rId17"/>
      <w:headerReference w:type="default" r:id="rId18"/>
      <w:footerReference w:type="even" r:id="rId19"/>
      <w:footerReference w:type="default" r:id="rId20"/>
      <w:pgSz w:w="8400" w:h="11900"/>
      <w:pgMar w:top="851" w:right="851" w:bottom="851" w:left="851" w:header="425" w:footer="425" w:gutter="0"/>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21DDF" w14:textId="77777777" w:rsidR="006B60A6" w:rsidRDefault="006B60A6">
      <w:pPr>
        <w:spacing w:before="0"/>
      </w:pPr>
      <w:r>
        <w:separator/>
      </w:r>
    </w:p>
  </w:endnote>
  <w:endnote w:type="continuationSeparator" w:id="0">
    <w:p w14:paraId="57423E58" w14:textId="77777777" w:rsidR="006B60A6" w:rsidRDefault="006B60A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Grande">
    <w:panose1 w:val="020B0600040502020204"/>
    <w:charset w:val="00"/>
    <w:family w:val="swiss"/>
    <w:pitch w:val="variable"/>
    <w:sig w:usb0="E1000AEF" w:usb1="5000A1FF" w:usb2="00000000" w:usb3="00000000" w:csb0="000001BF" w:csb1="00000000"/>
  </w:font>
  <w:font w:name="ヒラギノ角ゴ Pro W3">
    <w:altName w:val="Yu Gothic"/>
    <w:panose1 w:val="020B0300000000000000"/>
    <w:charset w:val="80"/>
    <w:family w:val="swiss"/>
    <w:pitch w:val="variable"/>
    <w:sig w:usb0="E00002FF" w:usb1="7AC7FFFF" w:usb2="00000012" w:usb3="00000000" w:csb0="0002000D"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 Pro W3">
    <w:altName w:val="Yu Gothic"/>
    <w:panose1 w:val="020B0604020202020204"/>
    <w:charset w:val="80"/>
    <w:family w:val="auto"/>
    <w:pitch w:val="variable"/>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MS Gothi">
    <w:altName w:val="~??eg"/>
    <w:panose1 w:val="020B0604020202020204"/>
    <w:charset w:val="80"/>
    <w:family w:val="modern"/>
    <w:notTrueType/>
    <w:pitch w:val="fixed"/>
    <w:sig w:usb0="00000001" w:usb1="08070000" w:usb2="00000010" w:usb3="00000000" w:csb0="00020000" w:csb1="00000000"/>
  </w:font>
  <w:font w:name="MS Minngs">
    <w:altName w:val="w"/>
    <w:panose1 w:val="020B0604020202020204"/>
    <w:charset w:val="80"/>
    <w:family w:val="roman"/>
    <w:pitch w:val="fixed"/>
    <w:sig w:usb0="00000001" w:usb1="08070000" w:usb2="00000010" w:usb3="00000000" w:csb0="00020000" w:csb1="00000000"/>
  </w:font>
  <w:font w:name="Comic Sans MS">
    <w:panose1 w:val="030F0702030302020204"/>
    <w:charset w:val="00"/>
    <w:family w:val="script"/>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Bold">
    <w:altName w:val="Arial"/>
    <w:panose1 w:val="020B0604020202020204"/>
    <w:charset w:val="00"/>
    <w:family w:val="auto"/>
    <w:pitch w:val="variable"/>
    <w:sig w:usb0="E0002AFF" w:usb1="C0007843" w:usb2="00000009" w:usb3="00000000" w:csb0="000001FF" w:csb1="00000000"/>
  </w:font>
  <w:font w:name="Arial Italic">
    <w:altName w:val="Arial"/>
    <w:panose1 w:val="020B0604020202020204"/>
    <w:charset w:val="00"/>
    <w:family w:val="auto"/>
    <w:pitch w:val="variable"/>
    <w:sig w:usb0="E0000AFF" w:usb1="00007843" w:usb2="00000001" w:usb3="00000000" w:csb0="000001BF" w:csb1="00000000"/>
  </w:font>
  <w:font w:name="Apple Chancery">
    <w:panose1 w:val="03020702040506060504"/>
    <w:charset w:val="B1"/>
    <w:family w:val="script"/>
    <w:pitch w:val="variable"/>
    <w:sig w:usb0="80000867" w:usb1="00000003" w:usb2="00000000" w:usb3="00000000" w:csb0="000001F3" w:csb1="00000000"/>
  </w:font>
  <w:font w:name="Comic Sans MS Bold">
    <w:altName w:val="Comic Sans MS"/>
    <w:panose1 w:val="020B0604020202020204"/>
    <w:charset w:val="00"/>
    <w:family w:val="auto"/>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LinePrinter">
    <w:altName w:val="Times New Roman"/>
    <w:panose1 w:val="020B0604020202020204"/>
    <w:charset w:val="00"/>
    <w:family w:val="modern"/>
    <w:notTrueType/>
    <w:pitch w:val="fixed"/>
    <w:sig w:usb0="00000003" w:usb1="00000000" w:usb2="00000000" w:usb3="00000000" w:csb0="00000001" w:csb1="00000000"/>
  </w:font>
  <w:font w:name="emperorPS">
    <w:altName w:val="Times New Roman"/>
    <w:panose1 w:val="020B0604020202020204"/>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echnical">
    <w:altName w:val="Times New Roman"/>
    <w:panose1 w:val="020B0604020202020204"/>
    <w:charset w:val="00"/>
    <w:family w:val="swiss"/>
    <w:pitch w:val="variable"/>
    <w:sig w:usb0="00000003" w:usb1="00000000" w:usb2="00000000" w:usb3="00000000" w:csb0="00000001" w:csb1="00000000"/>
  </w:font>
  <w:font w:name="Bookman">
    <w:altName w:val="Bookman Old Style"/>
    <w:panose1 w:val="020B0604020202020204"/>
    <w:charset w:val="00"/>
    <w:family w:val="roman"/>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Avenir Black">
    <w:panose1 w:val="020B0803020203020204"/>
    <w:charset w:val="4D"/>
    <w:family w:val="swiss"/>
    <w:pitch w:val="variable"/>
    <w:sig w:usb0="800000AF" w:usb1="5000204A" w:usb2="00000000" w:usb3="00000000" w:csb0="0000009B" w:csb1="00000000"/>
  </w:font>
  <w:font w:name="Helv">
    <w:panose1 w:val="00000000000000000000"/>
    <w:charset w:val="4D"/>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onotype Corsiva">
    <w:panose1 w:val="03010101010201010101"/>
    <w:charset w:val="00"/>
    <w:family w:val="script"/>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5CBE2D" w14:textId="77777777" w:rsidR="006B60A6" w:rsidRDefault="006B60A6" w:rsidP="00015936">
    <w:pPr>
      <w:pStyle w:val="Pieddepage"/>
      <w:framePr w:wrap="auto" w:vAnchor="text" w:hAnchor="margin" w:xAlign="center" w:y="1"/>
      <w:pBdr>
        <w:left w:val="single" w:sz="4" w:space="10" w:color="auto"/>
      </w:pBdr>
      <w:rPr>
        <w:rStyle w:val="Numrodepage"/>
        <w:rFonts w:cs="Arial"/>
      </w:rPr>
    </w:pPr>
    <w:r>
      <w:rPr>
        <w:rStyle w:val="Numrodepage"/>
        <w:rFonts w:cs="Arial"/>
      </w:rPr>
      <w:fldChar w:fldCharType="begin"/>
    </w:r>
    <w:r>
      <w:rPr>
        <w:rStyle w:val="Numrodepage"/>
        <w:rFonts w:cs="Arial"/>
      </w:rPr>
      <w:instrText>PAGE</w:instrText>
    </w:r>
    <w:r>
      <w:rPr>
        <w:rStyle w:val="Numrodepage"/>
        <w:rFonts w:cs="Arial"/>
      </w:rPr>
      <w:fldChar w:fldCharType="separate"/>
    </w:r>
    <w:r>
      <w:rPr>
        <w:rStyle w:val="Numrodepage"/>
        <w:rFonts w:cs="Arial"/>
        <w:noProof/>
      </w:rPr>
      <w:t>16</w:t>
    </w:r>
    <w:r>
      <w:rPr>
        <w:rStyle w:val="Numrodepage"/>
        <w:rFonts w:cs="Arial"/>
      </w:rPr>
      <w:fldChar w:fldCharType="end"/>
    </w:r>
  </w:p>
  <w:p w14:paraId="36F887EF" w14:textId="77777777" w:rsidR="006B60A6" w:rsidRDefault="006B60A6" w:rsidP="00B078E6">
    <w:pPr>
      <w:pStyle w:val="Pieddepage1"/>
      <w:tabs>
        <w:tab w:val="clear" w:pos="9071"/>
        <w:tab w:val="right" w:pos="6112"/>
      </w:tabs>
      <w:ind w:right="360" w:firstLine="360"/>
      <w:jc w:val="center"/>
      <w:rPr>
        <w:rFonts w:ascii="Times New Roman" w:hAnsi="Times New Roman" w:cs="Times New Roman"/>
        <w:color w:val="au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1570A" w14:textId="77777777" w:rsidR="006B60A6" w:rsidRDefault="006B60A6" w:rsidP="00015936">
    <w:pPr>
      <w:pStyle w:val="Pieddepage"/>
      <w:framePr w:wrap="auto" w:vAnchor="text" w:hAnchor="margin" w:xAlign="center" w:y="1"/>
      <w:pBdr>
        <w:left w:val="single" w:sz="4" w:space="4" w:color="auto"/>
      </w:pBdr>
      <w:rPr>
        <w:rStyle w:val="Numrodepage"/>
        <w:rFonts w:cs="Arial"/>
      </w:rPr>
    </w:pPr>
    <w:r>
      <w:rPr>
        <w:rStyle w:val="Numrodepage"/>
        <w:rFonts w:cs="Arial"/>
      </w:rPr>
      <w:fldChar w:fldCharType="begin"/>
    </w:r>
    <w:r>
      <w:rPr>
        <w:rStyle w:val="Numrodepage"/>
        <w:rFonts w:cs="Arial"/>
      </w:rPr>
      <w:instrText>PAGE</w:instrText>
    </w:r>
    <w:r>
      <w:rPr>
        <w:rStyle w:val="Numrodepage"/>
        <w:rFonts w:cs="Arial"/>
      </w:rPr>
      <w:fldChar w:fldCharType="separate"/>
    </w:r>
    <w:r>
      <w:rPr>
        <w:rStyle w:val="Numrodepage"/>
        <w:rFonts w:cs="Arial"/>
        <w:noProof/>
      </w:rPr>
      <w:t>1</w:t>
    </w:r>
    <w:r>
      <w:rPr>
        <w:rStyle w:val="Numrodepage"/>
        <w:rFonts w:cs="Arial"/>
      </w:rPr>
      <w:fldChar w:fldCharType="end"/>
    </w:r>
  </w:p>
  <w:p w14:paraId="72A4C650" w14:textId="77777777" w:rsidR="006B60A6" w:rsidRDefault="006B60A6" w:rsidP="00260AB9">
    <w:pPr>
      <w:pStyle w:val="Pieddepage1"/>
      <w:tabs>
        <w:tab w:val="clear" w:pos="9071"/>
        <w:tab w:val="right" w:pos="6112"/>
      </w:tabs>
      <w:ind w:right="360"/>
      <w:rPr>
        <w:rFonts w:ascii="Times New Roman" w:hAnsi="Times New Roman" w:cs="Times New Roman"/>
        <w:color w:val="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ACE30" w14:textId="77777777" w:rsidR="006B60A6" w:rsidRDefault="006B60A6">
      <w:pPr>
        <w:spacing w:before="0"/>
      </w:pPr>
      <w:r>
        <w:separator/>
      </w:r>
    </w:p>
  </w:footnote>
  <w:footnote w:type="continuationSeparator" w:id="0">
    <w:p w14:paraId="52494D8D" w14:textId="77777777" w:rsidR="006B60A6" w:rsidRDefault="006B60A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83697" w14:textId="748D27D3" w:rsidR="006B60A6" w:rsidRPr="00C727C7" w:rsidRDefault="006B60A6" w:rsidP="003A3E48">
    <w:pPr>
      <w:pStyle w:val="FormatlibreA"/>
      <w:pBdr>
        <w:bottom w:val="single" w:sz="4" w:space="1" w:color="auto"/>
      </w:pBdr>
      <w:shd w:val="clear" w:color="auto" w:fill="99CCFF"/>
      <w:tabs>
        <w:tab w:val="left" w:pos="708"/>
        <w:tab w:val="left" w:pos="1416"/>
        <w:tab w:val="left" w:pos="2124"/>
        <w:tab w:val="left" w:pos="2832"/>
        <w:tab w:val="left" w:pos="3540"/>
        <w:tab w:val="left" w:pos="4248"/>
        <w:tab w:val="left" w:pos="4956"/>
        <w:tab w:val="left" w:pos="5643"/>
        <w:tab w:val="left" w:pos="5700"/>
        <w:tab w:val="left" w:pos="5757"/>
        <w:tab w:val="left" w:pos="5814"/>
        <w:tab w:val="left" w:pos="5871"/>
        <w:tab w:val="left" w:pos="5928"/>
        <w:tab w:val="left" w:pos="5985"/>
        <w:tab w:val="left" w:pos="6042"/>
        <w:tab w:val="left" w:pos="6099"/>
      </w:tabs>
      <w:jc w:val="right"/>
      <w:rPr>
        <w:rFonts w:ascii="Arial" w:hAnsi="Arial" w:cs="Arial"/>
        <w:color w:val="au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BD1CF" w14:textId="573F3CF4" w:rsidR="006B60A6" w:rsidRPr="00C727C7" w:rsidRDefault="006B60A6" w:rsidP="00134EA0">
    <w:pPr>
      <w:pStyle w:val="En-tte"/>
      <w:pBdr>
        <w:bottom w:val="single" w:sz="4" w:space="1" w:color="auto"/>
      </w:pBdr>
      <w:shd w:val="clear" w:color="auto" w:fill="99CCFF"/>
      <w:spacing w:before="0"/>
    </w:pPr>
    <w:r>
      <w:t>Les guides Audreco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94EE873"/>
    <w:styleLink w:val="List1"/>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0"/>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0"/>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 w15:restartNumberingAfterBreak="0">
    <w:nsid w:val="01A2501E"/>
    <w:multiLevelType w:val="hybridMultilevel"/>
    <w:tmpl w:val="B748D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21849"/>
    <w:multiLevelType w:val="hybridMultilevel"/>
    <w:tmpl w:val="BFB05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BB5647"/>
    <w:multiLevelType w:val="hybridMultilevel"/>
    <w:tmpl w:val="58566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A1C28"/>
    <w:multiLevelType w:val="hybridMultilevel"/>
    <w:tmpl w:val="9EC0B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7C179B"/>
    <w:multiLevelType w:val="hybridMultilevel"/>
    <w:tmpl w:val="B7023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10D82"/>
    <w:multiLevelType w:val="hybridMultilevel"/>
    <w:tmpl w:val="B0146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406293"/>
    <w:multiLevelType w:val="hybridMultilevel"/>
    <w:tmpl w:val="FD2876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C760AA6"/>
    <w:multiLevelType w:val="hybridMultilevel"/>
    <w:tmpl w:val="865AA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E1769F"/>
    <w:multiLevelType w:val="hybridMultilevel"/>
    <w:tmpl w:val="6CD6E960"/>
    <w:lvl w:ilvl="0" w:tplc="E2A43270">
      <w:numFmt w:val="bullet"/>
      <w:lvlText w:val="-"/>
      <w:lvlJc w:val="left"/>
      <w:pPr>
        <w:ind w:left="720" w:hanging="360"/>
      </w:pPr>
      <w:rPr>
        <w:rFonts w:ascii="Arial" w:eastAsia="?????? Pro W3"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8E5423"/>
    <w:multiLevelType w:val="hybridMultilevel"/>
    <w:tmpl w:val="FA2C2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7935AA1"/>
    <w:multiLevelType w:val="hybridMultilevel"/>
    <w:tmpl w:val="1A8247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6012F3"/>
    <w:multiLevelType w:val="hybridMultilevel"/>
    <w:tmpl w:val="2A7883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FFC119B"/>
    <w:multiLevelType w:val="hybridMultilevel"/>
    <w:tmpl w:val="16669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096E9B"/>
    <w:multiLevelType w:val="hybridMultilevel"/>
    <w:tmpl w:val="DD5A55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95C1367"/>
    <w:multiLevelType w:val="hybridMultilevel"/>
    <w:tmpl w:val="34D8B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15"/>
  </w:num>
  <w:num w:numId="6">
    <w:abstractNumId w:val="11"/>
  </w:num>
  <w:num w:numId="7">
    <w:abstractNumId w:val="5"/>
  </w:num>
  <w:num w:numId="8">
    <w:abstractNumId w:val="7"/>
  </w:num>
  <w:num w:numId="9">
    <w:abstractNumId w:val="13"/>
  </w:num>
  <w:num w:numId="10">
    <w:abstractNumId w:val="12"/>
  </w:num>
  <w:num w:numId="11">
    <w:abstractNumId w:val="6"/>
  </w:num>
  <w:num w:numId="12">
    <w:abstractNumId w:val="3"/>
  </w:num>
  <w:num w:numId="13">
    <w:abstractNumId w:val="14"/>
  </w:num>
  <w:num w:numId="14">
    <w:abstractNumId w:val="1"/>
  </w:num>
  <w:num w:numId="15">
    <w:abstractNumId w:val="4"/>
  </w:num>
  <w:num w:numId="1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2"/>
  <w:embedSystemFonts/>
  <w:bordersDoNotSurroundHeader/>
  <w:bordersDoNotSurroundFooter/>
  <w:proofState w:spelling="clean" w:grammar="clean"/>
  <w:attachedTemplate r:id="rId1"/>
  <w:linkStyles/>
  <w:defaultTabStop w:val="720"/>
  <w:hyphenationZone w:val="425"/>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9C"/>
    <w:rsid w:val="00001746"/>
    <w:rsid w:val="00001B77"/>
    <w:rsid w:val="00002266"/>
    <w:rsid w:val="000023DC"/>
    <w:rsid w:val="00003CC4"/>
    <w:rsid w:val="00003FD5"/>
    <w:rsid w:val="000046F7"/>
    <w:rsid w:val="00004E6C"/>
    <w:rsid w:val="00006D35"/>
    <w:rsid w:val="0001397D"/>
    <w:rsid w:val="00013F16"/>
    <w:rsid w:val="00015936"/>
    <w:rsid w:val="00017054"/>
    <w:rsid w:val="00017DF7"/>
    <w:rsid w:val="00020906"/>
    <w:rsid w:val="0002180F"/>
    <w:rsid w:val="00022C64"/>
    <w:rsid w:val="0002493B"/>
    <w:rsid w:val="00025131"/>
    <w:rsid w:val="0003741B"/>
    <w:rsid w:val="000406A3"/>
    <w:rsid w:val="000437E3"/>
    <w:rsid w:val="00047054"/>
    <w:rsid w:val="00047A6D"/>
    <w:rsid w:val="00052677"/>
    <w:rsid w:val="00055F04"/>
    <w:rsid w:val="00060997"/>
    <w:rsid w:val="00062464"/>
    <w:rsid w:val="00063646"/>
    <w:rsid w:val="0006409C"/>
    <w:rsid w:val="00065720"/>
    <w:rsid w:val="00065911"/>
    <w:rsid w:val="00065D29"/>
    <w:rsid w:val="00065EB4"/>
    <w:rsid w:val="00065F79"/>
    <w:rsid w:val="00070C08"/>
    <w:rsid w:val="00073C79"/>
    <w:rsid w:val="00075685"/>
    <w:rsid w:val="00075778"/>
    <w:rsid w:val="00076161"/>
    <w:rsid w:val="00076545"/>
    <w:rsid w:val="00080D5F"/>
    <w:rsid w:val="000814BB"/>
    <w:rsid w:val="00081FE1"/>
    <w:rsid w:val="000826C9"/>
    <w:rsid w:val="00085456"/>
    <w:rsid w:val="00086D48"/>
    <w:rsid w:val="00094411"/>
    <w:rsid w:val="000947B8"/>
    <w:rsid w:val="000948B2"/>
    <w:rsid w:val="00095272"/>
    <w:rsid w:val="000965DA"/>
    <w:rsid w:val="000A1CB4"/>
    <w:rsid w:val="000A211E"/>
    <w:rsid w:val="000A5B6A"/>
    <w:rsid w:val="000A6C54"/>
    <w:rsid w:val="000A74DE"/>
    <w:rsid w:val="000B0234"/>
    <w:rsid w:val="000B1155"/>
    <w:rsid w:val="000B3F9C"/>
    <w:rsid w:val="000B7789"/>
    <w:rsid w:val="000B7BF5"/>
    <w:rsid w:val="000C2D1A"/>
    <w:rsid w:val="000C2EA4"/>
    <w:rsid w:val="000C4D11"/>
    <w:rsid w:val="000C7109"/>
    <w:rsid w:val="000D45FC"/>
    <w:rsid w:val="000D4C00"/>
    <w:rsid w:val="000D723F"/>
    <w:rsid w:val="000D7C12"/>
    <w:rsid w:val="000E00B6"/>
    <w:rsid w:val="000E1445"/>
    <w:rsid w:val="000E29A9"/>
    <w:rsid w:val="000E4857"/>
    <w:rsid w:val="000E49AB"/>
    <w:rsid w:val="000F06E0"/>
    <w:rsid w:val="000F12DA"/>
    <w:rsid w:val="000F1C39"/>
    <w:rsid w:val="000F6A6E"/>
    <w:rsid w:val="0010084E"/>
    <w:rsid w:val="00101242"/>
    <w:rsid w:val="00103A0A"/>
    <w:rsid w:val="00103C40"/>
    <w:rsid w:val="00104E0C"/>
    <w:rsid w:val="00106DF9"/>
    <w:rsid w:val="00110B75"/>
    <w:rsid w:val="001117FD"/>
    <w:rsid w:val="00112F6D"/>
    <w:rsid w:val="00116998"/>
    <w:rsid w:val="00116F37"/>
    <w:rsid w:val="00117DE5"/>
    <w:rsid w:val="0012733E"/>
    <w:rsid w:val="00130BC4"/>
    <w:rsid w:val="00133521"/>
    <w:rsid w:val="0013381D"/>
    <w:rsid w:val="00134810"/>
    <w:rsid w:val="00134D41"/>
    <w:rsid w:val="00134EA0"/>
    <w:rsid w:val="00135A5A"/>
    <w:rsid w:val="0013795A"/>
    <w:rsid w:val="00142927"/>
    <w:rsid w:val="00144DF6"/>
    <w:rsid w:val="00145190"/>
    <w:rsid w:val="00145F1A"/>
    <w:rsid w:val="001520E2"/>
    <w:rsid w:val="001548B5"/>
    <w:rsid w:val="00154E3C"/>
    <w:rsid w:val="00160904"/>
    <w:rsid w:val="0017027F"/>
    <w:rsid w:val="001709F3"/>
    <w:rsid w:val="00171B75"/>
    <w:rsid w:val="00175619"/>
    <w:rsid w:val="001757D1"/>
    <w:rsid w:val="00177B2E"/>
    <w:rsid w:val="00177BF0"/>
    <w:rsid w:val="00180C01"/>
    <w:rsid w:val="00181261"/>
    <w:rsid w:val="00184B9C"/>
    <w:rsid w:val="0018537C"/>
    <w:rsid w:val="00190459"/>
    <w:rsid w:val="00190C7B"/>
    <w:rsid w:val="00191BE2"/>
    <w:rsid w:val="0019348C"/>
    <w:rsid w:val="00194C05"/>
    <w:rsid w:val="00195A4D"/>
    <w:rsid w:val="00197A01"/>
    <w:rsid w:val="001A00A9"/>
    <w:rsid w:val="001A06CB"/>
    <w:rsid w:val="001A3908"/>
    <w:rsid w:val="001A5ABF"/>
    <w:rsid w:val="001B13C0"/>
    <w:rsid w:val="001C0AED"/>
    <w:rsid w:val="001C68CB"/>
    <w:rsid w:val="001C7BCB"/>
    <w:rsid w:val="001D1E2E"/>
    <w:rsid w:val="001D2156"/>
    <w:rsid w:val="001D3E22"/>
    <w:rsid w:val="001D6A6E"/>
    <w:rsid w:val="001D7D68"/>
    <w:rsid w:val="001E0D0C"/>
    <w:rsid w:val="001E2BE7"/>
    <w:rsid w:val="001E34F5"/>
    <w:rsid w:val="001E5FA1"/>
    <w:rsid w:val="001E60BC"/>
    <w:rsid w:val="001F072F"/>
    <w:rsid w:val="001F54E5"/>
    <w:rsid w:val="001F76AF"/>
    <w:rsid w:val="00200270"/>
    <w:rsid w:val="002005FC"/>
    <w:rsid w:val="0020235B"/>
    <w:rsid w:val="002030CC"/>
    <w:rsid w:val="002051C9"/>
    <w:rsid w:val="00205434"/>
    <w:rsid w:val="0020719A"/>
    <w:rsid w:val="00211170"/>
    <w:rsid w:val="0021544F"/>
    <w:rsid w:val="002230C8"/>
    <w:rsid w:val="00225C5E"/>
    <w:rsid w:val="00227D22"/>
    <w:rsid w:val="00233298"/>
    <w:rsid w:val="0023735A"/>
    <w:rsid w:val="00242B0B"/>
    <w:rsid w:val="0024487F"/>
    <w:rsid w:val="00244D6A"/>
    <w:rsid w:val="00245522"/>
    <w:rsid w:val="002473C1"/>
    <w:rsid w:val="00247A08"/>
    <w:rsid w:val="00247DA3"/>
    <w:rsid w:val="00251181"/>
    <w:rsid w:val="00251E47"/>
    <w:rsid w:val="00252F69"/>
    <w:rsid w:val="00254E39"/>
    <w:rsid w:val="00255037"/>
    <w:rsid w:val="002560FC"/>
    <w:rsid w:val="00256DC8"/>
    <w:rsid w:val="00260AB9"/>
    <w:rsid w:val="00260D5C"/>
    <w:rsid w:val="00261BBF"/>
    <w:rsid w:val="00262DD4"/>
    <w:rsid w:val="00265412"/>
    <w:rsid w:val="00267DB0"/>
    <w:rsid w:val="00272C51"/>
    <w:rsid w:val="002755DB"/>
    <w:rsid w:val="002758E1"/>
    <w:rsid w:val="002771FA"/>
    <w:rsid w:val="00277883"/>
    <w:rsid w:val="00283665"/>
    <w:rsid w:val="002856EE"/>
    <w:rsid w:val="002859CC"/>
    <w:rsid w:val="00285D77"/>
    <w:rsid w:val="0028719A"/>
    <w:rsid w:val="0028738C"/>
    <w:rsid w:val="002877AD"/>
    <w:rsid w:val="00287987"/>
    <w:rsid w:val="002921EC"/>
    <w:rsid w:val="00292C1D"/>
    <w:rsid w:val="00293B53"/>
    <w:rsid w:val="00294C80"/>
    <w:rsid w:val="00295099"/>
    <w:rsid w:val="00297B3A"/>
    <w:rsid w:val="002A0575"/>
    <w:rsid w:val="002A069F"/>
    <w:rsid w:val="002A0E8D"/>
    <w:rsid w:val="002A6406"/>
    <w:rsid w:val="002B2BC8"/>
    <w:rsid w:val="002B4B92"/>
    <w:rsid w:val="002B54A8"/>
    <w:rsid w:val="002C1507"/>
    <w:rsid w:val="002C2D52"/>
    <w:rsid w:val="002C7675"/>
    <w:rsid w:val="002D2397"/>
    <w:rsid w:val="002D41B3"/>
    <w:rsid w:val="002D4372"/>
    <w:rsid w:val="002D537B"/>
    <w:rsid w:val="002D5D96"/>
    <w:rsid w:val="002D7CB8"/>
    <w:rsid w:val="002E3448"/>
    <w:rsid w:val="002E3F3B"/>
    <w:rsid w:val="002E405D"/>
    <w:rsid w:val="002E47DE"/>
    <w:rsid w:val="002E6250"/>
    <w:rsid w:val="002E66B0"/>
    <w:rsid w:val="002F4D91"/>
    <w:rsid w:val="002F6909"/>
    <w:rsid w:val="0030025F"/>
    <w:rsid w:val="003017D7"/>
    <w:rsid w:val="00301A62"/>
    <w:rsid w:val="00304D4F"/>
    <w:rsid w:val="003067F2"/>
    <w:rsid w:val="00306E10"/>
    <w:rsid w:val="00306F41"/>
    <w:rsid w:val="003118DE"/>
    <w:rsid w:val="003134FF"/>
    <w:rsid w:val="0031547A"/>
    <w:rsid w:val="00320682"/>
    <w:rsid w:val="00321713"/>
    <w:rsid w:val="00330063"/>
    <w:rsid w:val="003310C7"/>
    <w:rsid w:val="003319F3"/>
    <w:rsid w:val="003336D9"/>
    <w:rsid w:val="00333ACC"/>
    <w:rsid w:val="0034237D"/>
    <w:rsid w:val="00344FC3"/>
    <w:rsid w:val="003459E2"/>
    <w:rsid w:val="00346042"/>
    <w:rsid w:val="00350303"/>
    <w:rsid w:val="00350A68"/>
    <w:rsid w:val="00352D8B"/>
    <w:rsid w:val="0035521E"/>
    <w:rsid w:val="0036044D"/>
    <w:rsid w:val="003609F3"/>
    <w:rsid w:val="00360C85"/>
    <w:rsid w:val="00361A07"/>
    <w:rsid w:val="00363635"/>
    <w:rsid w:val="00364C3D"/>
    <w:rsid w:val="00365D35"/>
    <w:rsid w:val="0036666F"/>
    <w:rsid w:val="00366E8E"/>
    <w:rsid w:val="00371DA4"/>
    <w:rsid w:val="00373394"/>
    <w:rsid w:val="003737F5"/>
    <w:rsid w:val="00374178"/>
    <w:rsid w:val="003757E3"/>
    <w:rsid w:val="00382706"/>
    <w:rsid w:val="003831A4"/>
    <w:rsid w:val="0038575B"/>
    <w:rsid w:val="00385C2E"/>
    <w:rsid w:val="00390F45"/>
    <w:rsid w:val="00395259"/>
    <w:rsid w:val="00396487"/>
    <w:rsid w:val="003965B0"/>
    <w:rsid w:val="003A0D9D"/>
    <w:rsid w:val="003A1236"/>
    <w:rsid w:val="003A3E48"/>
    <w:rsid w:val="003A42E4"/>
    <w:rsid w:val="003A6E6B"/>
    <w:rsid w:val="003A7F3E"/>
    <w:rsid w:val="003B0A53"/>
    <w:rsid w:val="003B21E5"/>
    <w:rsid w:val="003B2ABB"/>
    <w:rsid w:val="003B2F17"/>
    <w:rsid w:val="003B49C7"/>
    <w:rsid w:val="003B4D53"/>
    <w:rsid w:val="003C1D28"/>
    <w:rsid w:val="003C1E98"/>
    <w:rsid w:val="003C5EE9"/>
    <w:rsid w:val="003D0853"/>
    <w:rsid w:val="003D2D02"/>
    <w:rsid w:val="003D4879"/>
    <w:rsid w:val="003E4E91"/>
    <w:rsid w:val="003E69C5"/>
    <w:rsid w:val="003F4381"/>
    <w:rsid w:val="003F66B5"/>
    <w:rsid w:val="0040378B"/>
    <w:rsid w:val="00410990"/>
    <w:rsid w:val="00412279"/>
    <w:rsid w:val="00414B9D"/>
    <w:rsid w:val="004158AD"/>
    <w:rsid w:val="00416124"/>
    <w:rsid w:val="00416F2D"/>
    <w:rsid w:val="004202D4"/>
    <w:rsid w:val="004214BD"/>
    <w:rsid w:val="00427EE0"/>
    <w:rsid w:val="00431AD8"/>
    <w:rsid w:val="004330EC"/>
    <w:rsid w:val="004336C4"/>
    <w:rsid w:val="00435903"/>
    <w:rsid w:val="00437FA8"/>
    <w:rsid w:val="00440D4B"/>
    <w:rsid w:val="00440F24"/>
    <w:rsid w:val="00442484"/>
    <w:rsid w:val="00446A86"/>
    <w:rsid w:val="00447A63"/>
    <w:rsid w:val="00451766"/>
    <w:rsid w:val="00451B3B"/>
    <w:rsid w:val="004527A1"/>
    <w:rsid w:val="0045285A"/>
    <w:rsid w:val="00453493"/>
    <w:rsid w:val="0045486E"/>
    <w:rsid w:val="00455AE4"/>
    <w:rsid w:val="0045717C"/>
    <w:rsid w:val="00462045"/>
    <w:rsid w:val="004621A7"/>
    <w:rsid w:val="0046317C"/>
    <w:rsid w:val="00465A23"/>
    <w:rsid w:val="00473E9D"/>
    <w:rsid w:val="00481BA5"/>
    <w:rsid w:val="00490466"/>
    <w:rsid w:val="00490B4E"/>
    <w:rsid w:val="00491473"/>
    <w:rsid w:val="00494BC9"/>
    <w:rsid w:val="00494F30"/>
    <w:rsid w:val="004952A4"/>
    <w:rsid w:val="0049634A"/>
    <w:rsid w:val="004A227C"/>
    <w:rsid w:val="004A2417"/>
    <w:rsid w:val="004A24BB"/>
    <w:rsid w:val="004A54A8"/>
    <w:rsid w:val="004A5D2E"/>
    <w:rsid w:val="004B396F"/>
    <w:rsid w:val="004B65F8"/>
    <w:rsid w:val="004B70C3"/>
    <w:rsid w:val="004D2F3D"/>
    <w:rsid w:val="004D4255"/>
    <w:rsid w:val="004E3E3D"/>
    <w:rsid w:val="004E5139"/>
    <w:rsid w:val="004E52C5"/>
    <w:rsid w:val="004E60CA"/>
    <w:rsid w:val="004F04D6"/>
    <w:rsid w:val="004F49C9"/>
    <w:rsid w:val="004F5BD0"/>
    <w:rsid w:val="004F78F0"/>
    <w:rsid w:val="005001A1"/>
    <w:rsid w:val="00504ED5"/>
    <w:rsid w:val="0050514D"/>
    <w:rsid w:val="0051087B"/>
    <w:rsid w:val="00510AE3"/>
    <w:rsid w:val="005131FA"/>
    <w:rsid w:val="00514004"/>
    <w:rsid w:val="00514BEC"/>
    <w:rsid w:val="0051527C"/>
    <w:rsid w:val="0052007D"/>
    <w:rsid w:val="00520810"/>
    <w:rsid w:val="005214D9"/>
    <w:rsid w:val="005215EE"/>
    <w:rsid w:val="00526AE5"/>
    <w:rsid w:val="0053030C"/>
    <w:rsid w:val="00536037"/>
    <w:rsid w:val="005400C7"/>
    <w:rsid w:val="005400D4"/>
    <w:rsid w:val="005409A1"/>
    <w:rsid w:val="0054203E"/>
    <w:rsid w:val="00554BD6"/>
    <w:rsid w:val="005561D3"/>
    <w:rsid w:val="00556244"/>
    <w:rsid w:val="00556C88"/>
    <w:rsid w:val="00557A73"/>
    <w:rsid w:val="00561CDC"/>
    <w:rsid w:val="005629DA"/>
    <w:rsid w:val="00564823"/>
    <w:rsid w:val="0056581F"/>
    <w:rsid w:val="0057061A"/>
    <w:rsid w:val="00570DE3"/>
    <w:rsid w:val="00573EE8"/>
    <w:rsid w:val="00576C35"/>
    <w:rsid w:val="00576CBA"/>
    <w:rsid w:val="00580BC5"/>
    <w:rsid w:val="00580D43"/>
    <w:rsid w:val="0058533B"/>
    <w:rsid w:val="005854E1"/>
    <w:rsid w:val="005860C8"/>
    <w:rsid w:val="00586FC1"/>
    <w:rsid w:val="00587669"/>
    <w:rsid w:val="0058793D"/>
    <w:rsid w:val="0059033A"/>
    <w:rsid w:val="00590DEE"/>
    <w:rsid w:val="005913B2"/>
    <w:rsid w:val="00594D11"/>
    <w:rsid w:val="005955A1"/>
    <w:rsid w:val="0059778E"/>
    <w:rsid w:val="005A74AA"/>
    <w:rsid w:val="005B05F3"/>
    <w:rsid w:val="005B2A96"/>
    <w:rsid w:val="005B2C10"/>
    <w:rsid w:val="005B3FC8"/>
    <w:rsid w:val="005B53DB"/>
    <w:rsid w:val="005C093F"/>
    <w:rsid w:val="005C2512"/>
    <w:rsid w:val="005C2C3D"/>
    <w:rsid w:val="005C4B2E"/>
    <w:rsid w:val="005D0132"/>
    <w:rsid w:val="005D2D2C"/>
    <w:rsid w:val="005D6043"/>
    <w:rsid w:val="005D6E2E"/>
    <w:rsid w:val="005E589C"/>
    <w:rsid w:val="005E5DC9"/>
    <w:rsid w:val="005E702C"/>
    <w:rsid w:val="005E71BC"/>
    <w:rsid w:val="005F0B4F"/>
    <w:rsid w:val="005F2747"/>
    <w:rsid w:val="005F606E"/>
    <w:rsid w:val="00600E4C"/>
    <w:rsid w:val="00605E9C"/>
    <w:rsid w:val="00606E23"/>
    <w:rsid w:val="00607E22"/>
    <w:rsid w:val="00611E44"/>
    <w:rsid w:val="00612329"/>
    <w:rsid w:val="006123CE"/>
    <w:rsid w:val="00612587"/>
    <w:rsid w:val="006132CF"/>
    <w:rsid w:val="0061523A"/>
    <w:rsid w:val="00615DAC"/>
    <w:rsid w:val="00617C2F"/>
    <w:rsid w:val="006208C1"/>
    <w:rsid w:val="00620B4D"/>
    <w:rsid w:val="00624733"/>
    <w:rsid w:val="00625A35"/>
    <w:rsid w:val="006273C3"/>
    <w:rsid w:val="0062753F"/>
    <w:rsid w:val="00627E7E"/>
    <w:rsid w:val="00627FAD"/>
    <w:rsid w:val="006328D1"/>
    <w:rsid w:val="00632F8F"/>
    <w:rsid w:val="00637F15"/>
    <w:rsid w:val="00643664"/>
    <w:rsid w:val="0064450D"/>
    <w:rsid w:val="00644E9B"/>
    <w:rsid w:val="006452F5"/>
    <w:rsid w:val="006463F6"/>
    <w:rsid w:val="00647EA2"/>
    <w:rsid w:val="00650D91"/>
    <w:rsid w:val="00651215"/>
    <w:rsid w:val="006517E8"/>
    <w:rsid w:val="006519B8"/>
    <w:rsid w:val="006542E4"/>
    <w:rsid w:val="00660989"/>
    <w:rsid w:val="006617D0"/>
    <w:rsid w:val="006621C7"/>
    <w:rsid w:val="0066264D"/>
    <w:rsid w:val="00662B88"/>
    <w:rsid w:val="00667CD2"/>
    <w:rsid w:val="006704C7"/>
    <w:rsid w:val="00671CC6"/>
    <w:rsid w:val="00672997"/>
    <w:rsid w:val="00672D51"/>
    <w:rsid w:val="00673EFD"/>
    <w:rsid w:val="0067486C"/>
    <w:rsid w:val="00677CE2"/>
    <w:rsid w:val="00683E15"/>
    <w:rsid w:val="006858E9"/>
    <w:rsid w:val="00685A33"/>
    <w:rsid w:val="00686669"/>
    <w:rsid w:val="00693CAA"/>
    <w:rsid w:val="00694F66"/>
    <w:rsid w:val="00696BE8"/>
    <w:rsid w:val="00696FA0"/>
    <w:rsid w:val="00697473"/>
    <w:rsid w:val="00697DFC"/>
    <w:rsid w:val="006B0EE3"/>
    <w:rsid w:val="006B12F0"/>
    <w:rsid w:val="006B3F82"/>
    <w:rsid w:val="006B60A6"/>
    <w:rsid w:val="006C124D"/>
    <w:rsid w:val="006C3ABB"/>
    <w:rsid w:val="006C4651"/>
    <w:rsid w:val="006C4A28"/>
    <w:rsid w:val="006C528B"/>
    <w:rsid w:val="006C6B2A"/>
    <w:rsid w:val="006D2413"/>
    <w:rsid w:val="006D2FC9"/>
    <w:rsid w:val="006D48B5"/>
    <w:rsid w:val="006D7F5F"/>
    <w:rsid w:val="006E1616"/>
    <w:rsid w:val="006E5466"/>
    <w:rsid w:val="006E5B7E"/>
    <w:rsid w:val="006E60C8"/>
    <w:rsid w:val="006E6438"/>
    <w:rsid w:val="006E64A2"/>
    <w:rsid w:val="006E6792"/>
    <w:rsid w:val="006E6C2C"/>
    <w:rsid w:val="006E6F5F"/>
    <w:rsid w:val="006E708C"/>
    <w:rsid w:val="006F3477"/>
    <w:rsid w:val="006F3B9F"/>
    <w:rsid w:val="006F56F0"/>
    <w:rsid w:val="006F6F7A"/>
    <w:rsid w:val="0070051E"/>
    <w:rsid w:val="0070061B"/>
    <w:rsid w:val="00700C34"/>
    <w:rsid w:val="00713E9A"/>
    <w:rsid w:val="0071441F"/>
    <w:rsid w:val="00717150"/>
    <w:rsid w:val="00721436"/>
    <w:rsid w:val="007232DA"/>
    <w:rsid w:val="00725E5C"/>
    <w:rsid w:val="00737CE2"/>
    <w:rsid w:val="00753169"/>
    <w:rsid w:val="00754CFC"/>
    <w:rsid w:val="0075504B"/>
    <w:rsid w:val="0076006F"/>
    <w:rsid w:val="00760EB5"/>
    <w:rsid w:val="00764918"/>
    <w:rsid w:val="0077324A"/>
    <w:rsid w:val="00775E21"/>
    <w:rsid w:val="00777434"/>
    <w:rsid w:val="0078272C"/>
    <w:rsid w:val="00784950"/>
    <w:rsid w:val="0078724E"/>
    <w:rsid w:val="00791080"/>
    <w:rsid w:val="00791449"/>
    <w:rsid w:val="0079274D"/>
    <w:rsid w:val="007929B3"/>
    <w:rsid w:val="00794D66"/>
    <w:rsid w:val="007956E3"/>
    <w:rsid w:val="00797BA9"/>
    <w:rsid w:val="00797E25"/>
    <w:rsid w:val="007A27FC"/>
    <w:rsid w:val="007A31FD"/>
    <w:rsid w:val="007A3BCC"/>
    <w:rsid w:val="007A6BAC"/>
    <w:rsid w:val="007B5B79"/>
    <w:rsid w:val="007B690A"/>
    <w:rsid w:val="007B775B"/>
    <w:rsid w:val="007C103F"/>
    <w:rsid w:val="007C265F"/>
    <w:rsid w:val="007C32BB"/>
    <w:rsid w:val="007D5140"/>
    <w:rsid w:val="007D694D"/>
    <w:rsid w:val="007E2A2C"/>
    <w:rsid w:val="007E4113"/>
    <w:rsid w:val="007E5028"/>
    <w:rsid w:val="007E5B00"/>
    <w:rsid w:val="007E7ED8"/>
    <w:rsid w:val="0080065C"/>
    <w:rsid w:val="008147B7"/>
    <w:rsid w:val="00814B53"/>
    <w:rsid w:val="00814DAB"/>
    <w:rsid w:val="008246C3"/>
    <w:rsid w:val="00825D00"/>
    <w:rsid w:val="00830F40"/>
    <w:rsid w:val="008313DD"/>
    <w:rsid w:val="00831415"/>
    <w:rsid w:val="00832710"/>
    <w:rsid w:val="008327CD"/>
    <w:rsid w:val="00835EDE"/>
    <w:rsid w:val="00836604"/>
    <w:rsid w:val="00837969"/>
    <w:rsid w:val="008406C1"/>
    <w:rsid w:val="00841141"/>
    <w:rsid w:val="008423B0"/>
    <w:rsid w:val="00842848"/>
    <w:rsid w:val="00842E91"/>
    <w:rsid w:val="00842F68"/>
    <w:rsid w:val="00844B9F"/>
    <w:rsid w:val="008453F6"/>
    <w:rsid w:val="008479C0"/>
    <w:rsid w:val="00850C6D"/>
    <w:rsid w:val="0086017B"/>
    <w:rsid w:val="0086175B"/>
    <w:rsid w:val="00867040"/>
    <w:rsid w:val="00870161"/>
    <w:rsid w:val="00870DD8"/>
    <w:rsid w:val="00873C47"/>
    <w:rsid w:val="00874259"/>
    <w:rsid w:val="00874C9F"/>
    <w:rsid w:val="00876AC7"/>
    <w:rsid w:val="0088044A"/>
    <w:rsid w:val="008808A5"/>
    <w:rsid w:val="00887435"/>
    <w:rsid w:val="008A3A50"/>
    <w:rsid w:val="008A66A4"/>
    <w:rsid w:val="008A7937"/>
    <w:rsid w:val="008B12EA"/>
    <w:rsid w:val="008B249F"/>
    <w:rsid w:val="008B7DEE"/>
    <w:rsid w:val="008C05D6"/>
    <w:rsid w:val="008C13F0"/>
    <w:rsid w:val="008C311F"/>
    <w:rsid w:val="008C3409"/>
    <w:rsid w:val="008C6A64"/>
    <w:rsid w:val="008D1441"/>
    <w:rsid w:val="008D16A2"/>
    <w:rsid w:val="008E40AB"/>
    <w:rsid w:val="008E522D"/>
    <w:rsid w:val="008E5953"/>
    <w:rsid w:val="008F03C1"/>
    <w:rsid w:val="008F2C65"/>
    <w:rsid w:val="008F4D7C"/>
    <w:rsid w:val="008F5F39"/>
    <w:rsid w:val="00904A88"/>
    <w:rsid w:val="00906C26"/>
    <w:rsid w:val="009074C8"/>
    <w:rsid w:val="009145F5"/>
    <w:rsid w:val="00914FA7"/>
    <w:rsid w:val="00915374"/>
    <w:rsid w:val="00920E3C"/>
    <w:rsid w:val="00930A36"/>
    <w:rsid w:val="009326EB"/>
    <w:rsid w:val="00933D5D"/>
    <w:rsid w:val="009428F1"/>
    <w:rsid w:val="00942B2A"/>
    <w:rsid w:val="00943476"/>
    <w:rsid w:val="009434B2"/>
    <w:rsid w:val="0094400A"/>
    <w:rsid w:val="00945ADC"/>
    <w:rsid w:val="00946D25"/>
    <w:rsid w:val="00947397"/>
    <w:rsid w:val="009502CB"/>
    <w:rsid w:val="00952B8E"/>
    <w:rsid w:val="009561DD"/>
    <w:rsid w:val="00962B34"/>
    <w:rsid w:val="0096688C"/>
    <w:rsid w:val="00966DB7"/>
    <w:rsid w:val="00967717"/>
    <w:rsid w:val="0097441D"/>
    <w:rsid w:val="00975DD2"/>
    <w:rsid w:val="00983A29"/>
    <w:rsid w:val="0098408D"/>
    <w:rsid w:val="0098494C"/>
    <w:rsid w:val="009852CD"/>
    <w:rsid w:val="00985F8C"/>
    <w:rsid w:val="00986557"/>
    <w:rsid w:val="009915CD"/>
    <w:rsid w:val="00997390"/>
    <w:rsid w:val="0099750A"/>
    <w:rsid w:val="009A0581"/>
    <w:rsid w:val="009A1F7E"/>
    <w:rsid w:val="009A25F6"/>
    <w:rsid w:val="009A274B"/>
    <w:rsid w:val="009A5E75"/>
    <w:rsid w:val="009A7ADD"/>
    <w:rsid w:val="009B0C8B"/>
    <w:rsid w:val="009B2F27"/>
    <w:rsid w:val="009C619C"/>
    <w:rsid w:val="009C773A"/>
    <w:rsid w:val="009D214A"/>
    <w:rsid w:val="009D325E"/>
    <w:rsid w:val="009E02FA"/>
    <w:rsid w:val="009E09D9"/>
    <w:rsid w:val="009E270A"/>
    <w:rsid w:val="009E68AC"/>
    <w:rsid w:val="009F5215"/>
    <w:rsid w:val="009F61E9"/>
    <w:rsid w:val="009F6BBC"/>
    <w:rsid w:val="009F74F0"/>
    <w:rsid w:val="00A00DE7"/>
    <w:rsid w:val="00A010C7"/>
    <w:rsid w:val="00A04362"/>
    <w:rsid w:val="00A06845"/>
    <w:rsid w:val="00A101F9"/>
    <w:rsid w:val="00A119BE"/>
    <w:rsid w:val="00A13B62"/>
    <w:rsid w:val="00A17820"/>
    <w:rsid w:val="00A17AFA"/>
    <w:rsid w:val="00A27CAA"/>
    <w:rsid w:val="00A4006C"/>
    <w:rsid w:val="00A5004F"/>
    <w:rsid w:val="00A507C8"/>
    <w:rsid w:val="00A51C29"/>
    <w:rsid w:val="00A529DA"/>
    <w:rsid w:val="00A53B18"/>
    <w:rsid w:val="00A551A2"/>
    <w:rsid w:val="00A611CD"/>
    <w:rsid w:val="00A61964"/>
    <w:rsid w:val="00A65A73"/>
    <w:rsid w:val="00A66BD6"/>
    <w:rsid w:val="00A73D23"/>
    <w:rsid w:val="00A75481"/>
    <w:rsid w:val="00A755C8"/>
    <w:rsid w:val="00A81B06"/>
    <w:rsid w:val="00A83F85"/>
    <w:rsid w:val="00A86F9F"/>
    <w:rsid w:val="00A9180D"/>
    <w:rsid w:val="00A91CA5"/>
    <w:rsid w:val="00A925A4"/>
    <w:rsid w:val="00A927EC"/>
    <w:rsid w:val="00A97895"/>
    <w:rsid w:val="00AA170F"/>
    <w:rsid w:val="00AA1BF9"/>
    <w:rsid w:val="00AA6546"/>
    <w:rsid w:val="00AA6E4F"/>
    <w:rsid w:val="00AB056F"/>
    <w:rsid w:val="00AB07C0"/>
    <w:rsid w:val="00AB64F1"/>
    <w:rsid w:val="00AB67C3"/>
    <w:rsid w:val="00AB7E31"/>
    <w:rsid w:val="00AC1031"/>
    <w:rsid w:val="00AC1F98"/>
    <w:rsid w:val="00AC2405"/>
    <w:rsid w:val="00AC4700"/>
    <w:rsid w:val="00AC559B"/>
    <w:rsid w:val="00AC5F75"/>
    <w:rsid w:val="00AC6791"/>
    <w:rsid w:val="00AC7AAD"/>
    <w:rsid w:val="00AD01E3"/>
    <w:rsid w:val="00AD03F2"/>
    <w:rsid w:val="00AD1980"/>
    <w:rsid w:val="00AD55B2"/>
    <w:rsid w:val="00AD6183"/>
    <w:rsid w:val="00AE0690"/>
    <w:rsid w:val="00AE08A0"/>
    <w:rsid w:val="00AE1E19"/>
    <w:rsid w:val="00AE3C4E"/>
    <w:rsid w:val="00AE4130"/>
    <w:rsid w:val="00AF103C"/>
    <w:rsid w:val="00AF2E3B"/>
    <w:rsid w:val="00AF2F58"/>
    <w:rsid w:val="00B00E15"/>
    <w:rsid w:val="00B04B30"/>
    <w:rsid w:val="00B04CCE"/>
    <w:rsid w:val="00B05F2C"/>
    <w:rsid w:val="00B078E6"/>
    <w:rsid w:val="00B1093B"/>
    <w:rsid w:val="00B12D82"/>
    <w:rsid w:val="00B13F71"/>
    <w:rsid w:val="00B154A2"/>
    <w:rsid w:val="00B15BBD"/>
    <w:rsid w:val="00B166E0"/>
    <w:rsid w:val="00B17C46"/>
    <w:rsid w:val="00B17D13"/>
    <w:rsid w:val="00B20488"/>
    <w:rsid w:val="00B23751"/>
    <w:rsid w:val="00B237A3"/>
    <w:rsid w:val="00B25A07"/>
    <w:rsid w:val="00B278AA"/>
    <w:rsid w:val="00B27E87"/>
    <w:rsid w:val="00B30105"/>
    <w:rsid w:val="00B30FD1"/>
    <w:rsid w:val="00B31F35"/>
    <w:rsid w:val="00B32AE4"/>
    <w:rsid w:val="00B32E7D"/>
    <w:rsid w:val="00B36198"/>
    <w:rsid w:val="00B40CF8"/>
    <w:rsid w:val="00B42D66"/>
    <w:rsid w:val="00B46EF7"/>
    <w:rsid w:val="00B524AD"/>
    <w:rsid w:val="00B546E9"/>
    <w:rsid w:val="00B56165"/>
    <w:rsid w:val="00B57656"/>
    <w:rsid w:val="00B614ED"/>
    <w:rsid w:val="00B64C9C"/>
    <w:rsid w:val="00B73BA8"/>
    <w:rsid w:val="00B743FF"/>
    <w:rsid w:val="00B8093B"/>
    <w:rsid w:val="00B81E6A"/>
    <w:rsid w:val="00B82A47"/>
    <w:rsid w:val="00B83D83"/>
    <w:rsid w:val="00B84363"/>
    <w:rsid w:val="00B8500C"/>
    <w:rsid w:val="00B903B1"/>
    <w:rsid w:val="00B90417"/>
    <w:rsid w:val="00B92B13"/>
    <w:rsid w:val="00B93B9B"/>
    <w:rsid w:val="00B974BA"/>
    <w:rsid w:val="00BA12CC"/>
    <w:rsid w:val="00BA1625"/>
    <w:rsid w:val="00BA4137"/>
    <w:rsid w:val="00BA4F3E"/>
    <w:rsid w:val="00BA57E1"/>
    <w:rsid w:val="00BB2E72"/>
    <w:rsid w:val="00BB2F7D"/>
    <w:rsid w:val="00BB3142"/>
    <w:rsid w:val="00BB4670"/>
    <w:rsid w:val="00BB55D6"/>
    <w:rsid w:val="00BB5DD2"/>
    <w:rsid w:val="00BC0019"/>
    <w:rsid w:val="00BC0FDA"/>
    <w:rsid w:val="00BC2499"/>
    <w:rsid w:val="00BC2B85"/>
    <w:rsid w:val="00BC4550"/>
    <w:rsid w:val="00BC487A"/>
    <w:rsid w:val="00BC5259"/>
    <w:rsid w:val="00BC640C"/>
    <w:rsid w:val="00BD18DE"/>
    <w:rsid w:val="00BD2D93"/>
    <w:rsid w:val="00BE1098"/>
    <w:rsid w:val="00BE7D90"/>
    <w:rsid w:val="00BF25E4"/>
    <w:rsid w:val="00BF2AA9"/>
    <w:rsid w:val="00BF3047"/>
    <w:rsid w:val="00BF75F2"/>
    <w:rsid w:val="00C006E4"/>
    <w:rsid w:val="00C05B54"/>
    <w:rsid w:val="00C06422"/>
    <w:rsid w:val="00C06643"/>
    <w:rsid w:val="00C07E97"/>
    <w:rsid w:val="00C112CD"/>
    <w:rsid w:val="00C123A7"/>
    <w:rsid w:val="00C16CAF"/>
    <w:rsid w:val="00C179A0"/>
    <w:rsid w:val="00C203C6"/>
    <w:rsid w:val="00C22FA8"/>
    <w:rsid w:val="00C24BC6"/>
    <w:rsid w:val="00C2617C"/>
    <w:rsid w:val="00C3082B"/>
    <w:rsid w:val="00C36ADF"/>
    <w:rsid w:val="00C43D71"/>
    <w:rsid w:val="00C44D0F"/>
    <w:rsid w:val="00C51016"/>
    <w:rsid w:val="00C542B2"/>
    <w:rsid w:val="00C55597"/>
    <w:rsid w:val="00C561CE"/>
    <w:rsid w:val="00C57BDB"/>
    <w:rsid w:val="00C63FE7"/>
    <w:rsid w:val="00C6522D"/>
    <w:rsid w:val="00C7160E"/>
    <w:rsid w:val="00C727C7"/>
    <w:rsid w:val="00C7351E"/>
    <w:rsid w:val="00C73B19"/>
    <w:rsid w:val="00C73E75"/>
    <w:rsid w:val="00C77F65"/>
    <w:rsid w:val="00C81FE2"/>
    <w:rsid w:val="00C82888"/>
    <w:rsid w:val="00C84122"/>
    <w:rsid w:val="00C855B5"/>
    <w:rsid w:val="00C85ACD"/>
    <w:rsid w:val="00C85D80"/>
    <w:rsid w:val="00C8747D"/>
    <w:rsid w:val="00C95A1C"/>
    <w:rsid w:val="00C96866"/>
    <w:rsid w:val="00C96DE0"/>
    <w:rsid w:val="00CA13D6"/>
    <w:rsid w:val="00CA5270"/>
    <w:rsid w:val="00CB06F0"/>
    <w:rsid w:val="00CB17B3"/>
    <w:rsid w:val="00CB3367"/>
    <w:rsid w:val="00CB37EC"/>
    <w:rsid w:val="00CB39DD"/>
    <w:rsid w:val="00CB3EFE"/>
    <w:rsid w:val="00CC065A"/>
    <w:rsid w:val="00CC1C58"/>
    <w:rsid w:val="00CC3433"/>
    <w:rsid w:val="00CC46C5"/>
    <w:rsid w:val="00CC545C"/>
    <w:rsid w:val="00CC6970"/>
    <w:rsid w:val="00CC7A12"/>
    <w:rsid w:val="00CD040B"/>
    <w:rsid w:val="00CD2211"/>
    <w:rsid w:val="00CD2AFE"/>
    <w:rsid w:val="00CD403F"/>
    <w:rsid w:val="00CD443D"/>
    <w:rsid w:val="00CD4BA0"/>
    <w:rsid w:val="00CD78B4"/>
    <w:rsid w:val="00CD7CF1"/>
    <w:rsid w:val="00CE090C"/>
    <w:rsid w:val="00CE578D"/>
    <w:rsid w:val="00CE5EB2"/>
    <w:rsid w:val="00CF1788"/>
    <w:rsid w:val="00CF2B61"/>
    <w:rsid w:val="00CF73F3"/>
    <w:rsid w:val="00D027BB"/>
    <w:rsid w:val="00D0346D"/>
    <w:rsid w:val="00D0420B"/>
    <w:rsid w:val="00D0608D"/>
    <w:rsid w:val="00D06251"/>
    <w:rsid w:val="00D06D91"/>
    <w:rsid w:val="00D107AF"/>
    <w:rsid w:val="00D1158A"/>
    <w:rsid w:val="00D16A10"/>
    <w:rsid w:val="00D2346A"/>
    <w:rsid w:val="00D247E4"/>
    <w:rsid w:val="00D25F6E"/>
    <w:rsid w:val="00D32E36"/>
    <w:rsid w:val="00D3301A"/>
    <w:rsid w:val="00D33391"/>
    <w:rsid w:val="00D43BC2"/>
    <w:rsid w:val="00D43ED0"/>
    <w:rsid w:val="00D52281"/>
    <w:rsid w:val="00D54465"/>
    <w:rsid w:val="00D60B0E"/>
    <w:rsid w:val="00D64D04"/>
    <w:rsid w:val="00D658B7"/>
    <w:rsid w:val="00D664C5"/>
    <w:rsid w:val="00D739CE"/>
    <w:rsid w:val="00D75446"/>
    <w:rsid w:val="00D76529"/>
    <w:rsid w:val="00D8191A"/>
    <w:rsid w:val="00D840FD"/>
    <w:rsid w:val="00D8582F"/>
    <w:rsid w:val="00D87198"/>
    <w:rsid w:val="00D90CEA"/>
    <w:rsid w:val="00DA0307"/>
    <w:rsid w:val="00DA1FDC"/>
    <w:rsid w:val="00DA2512"/>
    <w:rsid w:val="00DA30E4"/>
    <w:rsid w:val="00DA3B7F"/>
    <w:rsid w:val="00DA7312"/>
    <w:rsid w:val="00DB2FC6"/>
    <w:rsid w:val="00DB5579"/>
    <w:rsid w:val="00DB7EA1"/>
    <w:rsid w:val="00DC01D4"/>
    <w:rsid w:val="00DC2AF3"/>
    <w:rsid w:val="00DC43D8"/>
    <w:rsid w:val="00DD40B5"/>
    <w:rsid w:val="00DD4AD1"/>
    <w:rsid w:val="00DE0A2F"/>
    <w:rsid w:val="00DE4D57"/>
    <w:rsid w:val="00DE6393"/>
    <w:rsid w:val="00DF010F"/>
    <w:rsid w:val="00DF34B3"/>
    <w:rsid w:val="00DF3DAD"/>
    <w:rsid w:val="00DF5F40"/>
    <w:rsid w:val="00DF7F61"/>
    <w:rsid w:val="00E03EA2"/>
    <w:rsid w:val="00E06341"/>
    <w:rsid w:val="00E10567"/>
    <w:rsid w:val="00E11A05"/>
    <w:rsid w:val="00E12924"/>
    <w:rsid w:val="00E269FB"/>
    <w:rsid w:val="00E335D4"/>
    <w:rsid w:val="00E350D4"/>
    <w:rsid w:val="00E36637"/>
    <w:rsid w:val="00E4053F"/>
    <w:rsid w:val="00E421FF"/>
    <w:rsid w:val="00E440AC"/>
    <w:rsid w:val="00E470B4"/>
    <w:rsid w:val="00E47D6A"/>
    <w:rsid w:val="00E51A33"/>
    <w:rsid w:val="00E537F1"/>
    <w:rsid w:val="00E53ACD"/>
    <w:rsid w:val="00E57883"/>
    <w:rsid w:val="00E57DD3"/>
    <w:rsid w:val="00E61C74"/>
    <w:rsid w:val="00E62480"/>
    <w:rsid w:val="00E63003"/>
    <w:rsid w:val="00E642DE"/>
    <w:rsid w:val="00E64752"/>
    <w:rsid w:val="00E6753D"/>
    <w:rsid w:val="00E70A31"/>
    <w:rsid w:val="00E718E8"/>
    <w:rsid w:val="00E74D78"/>
    <w:rsid w:val="00E863DE"/>
    <w:rsid w:val="00E96992"/>
    <w:rsid w:val="00E972F4"/>
    <w:rsid w:val="00EA0DF5"/>
    <w:rsid w:val="00EA1B82"/>
    <w:rsid w:val="00EA7FAD"/>
    <w:rsid w:val="00EB1FEC"/>
    <w:rsid w:val="00EB2216"/>
    <w:rsid w:val="00EB2C29"/>
    <w:rsid w:val="00EB33B4"/>
    <w:rsid w:val="00EB3411"/>
    <w:rsid w:val="00EB4EE7"/>
    <w:rsid w:val="00EB6795"/>
    <w:rsid w:val="00EB7032"/>
    <w:rsid w:val="00EC15E3"/>
    <w:rsid w:val="00EC4301"/>
    <w:rsid w:val="00EC648D"/>
    <w:rsid w:val="00EC7617"/>
    <w:rsid w:val="00EC7EAF"/>
    <w:rsid w:val="00ED335C"/>
    <w:rsid w:val="00EE0482"/>
    <w:rsid w:val="00EE311E"/>
    <w:rsid w:val="00EE32A3"/>
    <w:rsid w:val="00EE3FB3"/>
    <w:rsid w:val="00EE5510"/>
    <w:rsid w:val="00EE72B1"/>
    <w:rsid w:val="00EF2B3A"/>
    <w:rsid w:val="00EF3DAC"/>
    <w:rsid w:val="00EF49AB"/>
    <w:rsid w:val="00EF580A"/>
    <w:rsid w:val="00EF5E39"/>
    <w:rsid w:val="00F01A19"/>
    <w:rsid w:val="00F05428"/>
    <w:rsid w:val="00F07045"/>
    <w:rsid w:val="00F1122C"/>
    <w:rsid w:val="00F117A0"/>
    <w:rsid w:val="00F121F5"/>
    <w:rsid w:val="00F129B9"/>
    <w:rsid w:val="00F129E4"/>
    <w:rsid w:val="00F13D1C"/>
    <w:rsid w:val="00F16FF8"/>
    <w:rsid w:val="00F22A08"/>
    <w:rsid w:val="00F23A0D"/>
    <w:rsid w:val="00F23C28"/>
    <w:rsid w:val="00F23E82"/>
    <w:rsid w:val="00F241DB"/>
    <w:rsid w:val="00F276DF"/>
    <w:rsid w:val="00F27FB2"/>
    <w:rsid w:val="00F3245D"/>
    <w:rsid w:val="00F32D76"/>
    <w:rsid w:val="00F33459"/>
    <w:rsid w:val="00F334F3"/>
    <w:rsid w:val="00F35D42"/>
    <w:rsid w:val="00F37906"/>
    <w:rsid w:val="00F4000A"/>
    <w:rsid w:val="00F4030B"/>
    <w:rsid w:val="00F40CE8"/>
    <w:rsid w:val="00F47382"/>
    <w:rsid w:val="00F52719"/>
    <w:rsid w:val="00F52B53"/>
    <w:rsid w:val="00F545ED"/>
    <w:rsid w:val="00F546DC"/>
    <w:rsid w:val="00F56659"/>
    <w:rsid w:val="00F56862"/>
    <w:rsid w:val="00F60754"/>
    <w:rsid w:val="00F63996"/>
    <w:rsid w:val="00F64EE8"/>
    <w:rsid w:val="00F65B31"/>
    <w:rsid w:val="00F65B8A"/>
    <w:rsid w:val="00F67E71"/>
    <w:rsid w:val="00F72746"/>
    <w:rsid w:val="00F74503"/>
    <w:rsid w:val="00F83232"/>
    <w:rsid w:val="00F84B6A"/>
    <w:rsid w:val="00F9460E"/>
    <w:rsid w:val="00F947A2"/>
    <w:rsid w:val="00FA12D2"/>
    <w:rsid w:val="00FA2AC7"/>
    <w:rsid w:val="00FA4C11"/>
    <w:rsid w:val="00FB3749"/>
    <w:rsid w:val="00FB5427"/>
    <w:rsid w:val="00FC20BC"/>
    <w:rsid w:val="00FC54F9"/>
    <w:rsid w:val="00FD3151"/>
    <w:rsid w:val="00FD7F62"/>
    <w:rsid w:val="00FE1748"/>
    <w:rsid w:val="00FE3799"/>
    <w:rsid w:val="00FE4C66"/>
    <w:rsid w:val="00FE5D68"/>
    <w:rsid w:val="00FF17E3"/>
    <w:rsid w:val="00FF2BAA"/>
    <w:rsid w:val="00FF791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397DFF83"/>
  <w15:docId w15:val="{B077191B-9208-C848-97EC-4440BACF4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semiHidden="1" w:uiPriority="0"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locked="1" w:semiHidden="1" w:uiPriority="0"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iPriority="0" w:unhideWhenUsed="1"/>
    <w:lsdException w:name="index heading" w:locked="1" w:semiHidden="1" w:uiPriority="0" w:unhideWhenUsed="1"/>
    <w:lsdException w:name="caption" w:locked="1" w:qFormat="1"/>
    <w:lsdException w:name="table of figures" w:locked="1" w:semiHidden="1" w:uiPriority="0" w:unhideWhenUsed="1"/>
    <w:lsdException w:name="envelope address" w:locked="1" w:semiHidden="1" w:unhideWhenUsed="1"/>
    <w:lsdException w:name="envelope return" w:locked="1" w:semiHidden="1" w:uiPriority="0" w:unhideWhenUsed="1"/>
    <w:lsdException w:name="footnote reference" w:locked="1" w:semiHidden="1" w:uiPriority="0" w:unhideWhenUsed="1"/>
    <w:lsdException w:name="annotation reference" w:locked="1" w:semiHidden="1" w:uiPriority="0" w:unhideWhenUsed="1"/>
    <w:lsdException w:name="line number" w:locked="1" w:semiHidden="1" w:uiPriority="0" w:unhideWhenUsed="1"/>
    <w:lsdException w:name="page number" w:locked="1" w:semiHidden="1" w:uiPriority="0" w:unhideWhenUsed="1"/>
    <w:lsdException w:name="endnote reference" w:locked="1" w:semiHidden="1" w:unhideWhenUsed="1"/>
    <w:lsdException w:name="endnote text" w:locked="1" w:semiHidden="1" w:uiPriority="0"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iPriority="0" w:unhideWhenUsed="1"/>
    <w:lsdException w:name="List 4" w:locked="1" w:semiHidden="1" w:uiPriority="0"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iPriority="0" w:unhideWhenUsed="1"/>
    <w:lsdException w:name="Body Text Indent 2" w:locked="1" w:semiHidden="1" w:uiPriority="0" w:unhideWhenUsed="1"/>
    <w:lsdException w:name="Body Text Indent 3" w:locked="1" w:semiHidden="1" w:unhideWhenUsed="1"/>
    <w:lsdException w:name="Block Text" w:locked="1" w:semiHidden="1" w:unhideWhenUsed="1"/>
    <w:lsdException w:name="FollowedHyperlink" w:locked="1" w:semiHidden="1" w:uiPriority="0" w:unhideWhenUsed="1"/>
    <w:lsdException w:name="Strong" w:locked="1" w:uiPriority="0" w:qFormat="1"/>
    <w:lsdException w:name="Emphasis" w:locked="1" w:uiPriority="0" w:qFormat="1"/>
    <w:lsdException w:name="Document Map" w:locked="1" w:semiHidden="1" w:uiPriority="0" w:unhideWhenUsed="1" w:qFormat="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0"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0"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16"/>
    <w:pPr>
      <w:spacing w:before="120"/>
      <w:jc w:val="both"/>
    </w:pPr>
    <w:rPr>
      <w:rFonts w:ascii="Arial" w:eastAsia="?????? Pro W3" w:hAnsi="Arial" w:cs="Arial"/>
      <w:color w:val="000000"/>
      <w:sz w:val="24"/>
      <w:szCs w:val="24"/>
      <w:lang w:eastAsia="en-US"/>
    </w:rPr>
  </w:style>
  <w:style w:type="paragraph" w:styleId="Titre1">
    <w:name w:val="heading 1"/>
    <w:aliases w:val="m"/>
    <w:basedOn w:val="Normal"/>
    <w:next w:val="Normal"/>
    <w:link w:val="Titre1Car"/>
    <w:qFormat/>
    <w:locked/>
    <w:rsid w:val="006E1616"/>
    <w:pPr>
      <w:keepNext/>
      <w:pageBreakBefore/>
      <w:spacing w:before="0" w:after="360"/>
      <w:jc w:val="center"/>
      <w:outlineLvl w:val="0"/>
    </w:pPr>
    <w:rPr>
      <w:rFonts w:ascii="Arial Black" w:eastAsia="MS Gothi" w:hAnsi="Arial Black" w:cs="Arial Black"/>
      <w:color w:val="548DD4"/>
      <w:kern w:val="32"/>
      <w:sz w:val="32"/>
      <w:szCs w:val="32"/>
    </w:rPr>
  </w:style>
  <w:style w:type="paragraph" w:styleId="Titre2">
    <w:name w:val="heading 2"/>
    <w:basedOn w:val="Normal"/>
    <w:next w:val="Normal"/>
    <w:link w:val="Titre2Car"/>
    <w:autoRedefine/>
    <w:qFormat/>
    <w:locked/>
    <w:rsid w:val="005629DA"/>
    <w:pPr>
      <w:keepNext/>
      <w:spacing w:before="240" w:after="60"/>
      <w:outlineLvl w:val="1"/>
    </w:pPr>
    <w:rPr>
      <w:rFonts w:ascii="Arial Black" w:eastAsia="MS Gothi" w:hAnsi="Arial Black" w:cs="Arial Black"/>
      <w:b/>
      <w:bCs/>
      <w:color w:val="auto"/>
      <w:sz w:val="32"/>
      <w:szCs w:val="28"/>
      <w:u w:val="single"/>
    </w:rPr>
  </w:style>
  <w:style w:type="paragraph" w:styleId="Titre3">
    <w:name w:val="heading 3"/>
    <w:basedOn w:val="Normal"/>
    <w:next w:val="Normal"/>
    <w:link w:val="Titre3Car"/>
    <w:qFormat/>
    <w:locked/>
    <w:rsid w:val="005629DA"/>
    <w:pPr>
      <w:keepNext/>
      <w:spacing w:before="240" w:after="240"/>
      <w:outlineLvl w:val="2"/>
    </w:pPr>
    <w:rPr>
      <w:rFonts w:ascii="Arial Black" w:eastAsia="MS Gothi" w:hAnsi="Arial Black" w:cs="Arial Black"/>
      <w:b/>
      <w:bCs/>
      <w:iCs/>
      <w:color w:val="auto"/>
      <w:sz w:val="28"/>
      <w:szCs w:val="20"/>
    </w:rPr>
  </w:style>
  <w:style w:type="paragraph" w:styleId="Titre4">
    <w:name w:val="heading 4"/>
    <w:basedOn w:val="Normal"/>
    <w:next w:val="Normal"/>
    <w:link w:val="Titre4Car"/>
    <w:qFormat/>
    <w:locked/>
    <w:rsid w:val="005629DA"/>
    <w:pPr>
      <w:keepNext/>
      <w:spacing w:before="240" w:after="60"/>
      <w:outlineLvl w:val="3"/>
    </w:pPr>
    <w:rPr>
      <w:rFonts w:ascii="Arial Black" w:eastAsia="MS Minngs" w:hAnsi="Arial Black" w:cs="Arial Black"/>
      <w:i/>
      <w:iCs/>
      <w:color w:val="auto"/>
      <w:szCs w:val="20"/>
    </w:rPr>
  </w:style>
  <w:style w:type="paragraph" w:styleId="Titre5">
    <w:name w:val="heading 5"/>
    <w:basedOn w:val="Normal"/>
    <w:link w:val="Titre5Car"/>
    <w:qFormat/>
    <w:rsid w:val="006E1616"/>
    <w:pPr>
      <w:spacing w:after="60"/>
      <w:jc w:val="left"/>
      <w:outlineLvl w:val="4"/>
    </w:pPr>
    <w:rPr>
      <w:rFonts w:eastAsia="Times New Roman"/>
      <w:color w:val="auto"/>
      <w:u w:val="single"/>
      <w:lang w:eastAsia="fr-FR"/>
    </w:rPr>
  </w:style>
  <w:style w:type="paragraph" w:styleId="Titre6">
    <w:name w:val="heading 6"/>
    <w:basedOn w:val="Normal"/>
    <w:link w:val="Titre6Car"/>
    <w:qFormat/>
    <w:rsid w:val="006E1616"/>
    <w:pPr>
      <w:spacing w:after="120"/>
      <w:ind w:left="91" w:hanging="91"/>
      <w:jc w:val="left"/>
      <w:outlineLvl w:val="5"/>
    </w:pPr>
    <w:rPr>
      <w:rFonts w:eastAsia="Times New Roman"/>
      <w:vanish/>
      <w:color w:val="C0504D"/>
      <w:lang w:eastAsia="fr-FR"/>
    </w:rPr>
  </w:style>
  <w:style w:type="paragraph" w:styleId="Titre7">
    <w:name w:val="heading 7"/>
    <w:basedOn w:val="Normal"/>
    <w:next w:val="Retraitnormal"/>
    <w:link w:val="Titre7Car"/>
    <w:qFormat/>
    <w:rsid w:val="006E1616"/>
    <w:pPr>
      <w:widowControl w:val="0"/>
      <w:ind w:left="1247"/>
      <w:outlineLvl w:val="6"/>
    </w:pPr>
    <w:rPr>
      <w:rFonts w:ascii="Comic Sans MS" w:eastAsia="Times New Roman" w:hAnsi="Comic Sans MS" w:cs="Comic Sans MS"/>
      <w:i/>
      <w:iCs/>
      <w:color w:val="auto"/>
      <w:sz w:val="20"/>
      <w:szCs w:val="20"/>
      <w:lang w:eastAsia="fr-FR"/>
    </w:rPr>
  </w:style>
  <w:style w:type="paragraph" w:styleId="Titre8">
    <w:name w:val="heading 8"/>
    <w:basedOn w:val="Normal"/>
    <w:next w:val="Retraitnormal"/>
    <w:link w:val="Titre8Car"/>
    <w:qFormat/>
    <w:rsid w:val="006E1616"/>
    <w:pPr>
      <w:widowControl w:val="0"/>
      <w:ind w:left="708"/>
      <w:outlineLvl w:val="7"/>
    </w:pPr>
    <w:rPr>
      <w:rFonts w:eastAsia="Times New Roman" w:cs="Times New Roman"/>
      <w:i/>
      <w:iCs/>
      <w:color w:val="auto"/>
      <w:sz w:val="20"/>
      <w:szCs w:val="20"/>
      <w:lang w:eastAsia="fr-FR"/>
    </w:rPr>
  </w:style>
  <w:style w:type="paragraph" w:styleId="Titre9">
    <w:name w:val="heading 9"/>
    <w:basedOn w:val="Normal"/>
    <w:next w:val="Retraitnormal"/>
    <w:link w:val="Titre9Car"/>
    <w:qFormat/>
    <w:rsid w:val="006E1616"/>
    <w:pPr>
      <w:widowControl w:val="0"/>
      <w:ind w:left="708"/>
      <w:outlineLvl w:val="8"/>
    </w:pPr>
    <w:rPr>
      <w:rFonts w:eastAsia="Times New Roman" w:cs="Times New Roman"/>
      <w:i/>
      <w:iCs/>
      <w:color w:val="auto"/>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m Car"/>
    <w:basedOn w:val="Policepardfaut"/>
    <w:link w:val="Titre1"/>
    <w:locked/>
    <w:rsid w:val="006E1616"/>
    <w:rPr>
      <w:rFonts w:ascii="Arial Black" w:eastAsia="MS Gothi" w:hAnsi="Arial Black" w:cs="Arial Black"/>
      <w:color w:val="548DD4"/>
      <w:kern w:val="32"/>
      <w:sz w:val="32"/>
      <w:szCs w:val="32"/>
      <w:lang w:eastAsia="en-US"/>
    </w:rPr>
  </w:style>
  <w:style w:type="character" w:customStyle="1" w:styleId="Titre2Car">
    <w:name w:val="Titre 2 Car"/>
    <w:basedOn w:val="Policepardfaut"/>
    <w:link w:val="Titre2"/>
    <w:locked/>
    <w:rsid w:val="005629DA"/>
    <w:rPr>
      <w:rFonts w:ascii="Arial Black" w:eastAsia="MS Gothi" w:hAnsi="Arial Black" w:cs="Arial Black"/>
      <w:b/>
      <w:bCs/>
      <w:sz w:val="32"/>
      <w:szCs w:val="28"/>
      <w:u w:val="single"/>
      <w:lang w:eastAsia="en-US"/>
    </w:rPr>
  </w:style>
  <w:style w:type="character" w:customStyle="1" w:styleId="Titre3Car">
    <w:name w:val="Titre 3 Car"/>
    <w:basedOn w:val="Policepardfaut"/>
    <w:link w:val="Titre3"/>
    <w:locked/>
    <w:rsid w:val="005629DA"/>
    <w:rPr>
      <w:rFonts w:ascii="Arial Black" w:eastAsia="MS Gothi" w:hAnsi="Arial Black" w:cs="Arial Black"/>
      <w:b/>
      <w:bCs/>
      <w:iCs/>
      <w:sz w:val="28"/>
      <w:szCs w:val="20"/>
      <w:lang w:eastAsia="en-US"/>
    </w:rPr>
  </w:style>
  <w:style w:type="character" w:customStyle="1" w:styleId="Titre4Car">
    <w:name w:val="Titre 4 Car"/>
    <w:basedOn w:val="Policepardfaut"/>
    <w:link w:val="Titre4"/>
    <w:locked/>
    <w:rsid w:val="005629DA"/>
    <w:rPr>
      <w:rFonts w:ascii="Arial Black" w:eastAsia="MS Minngs" w:hAnsi="Arial Black" w:cs="Arial Black"/>
      <w:i/>
      <w:iCs/>
      <w:sz w:val="24"/>
      <w:szCs w:val="20"/>
      <w:lang w:eastAsia="en-US"/>
    </w:rPr>
  </w:style>
  <w:style w:type="character" w:customStyle="1" w:styleId="Titre5Car">
    <w:name w:val="Titre 5 Car"/>
    <w:basedOn w:val="Policepardfaut"/>
    <w:link w:val="Titre5"/>
    <w:locked/>
    <w:rsid w:val="006E1616"/>
    <w:rPr>
      <w:rFonts w:ascii="Arial" w:hAnsi="Arial" w:cs="Arial"/>
      <w:sz w:val="24"/>
      <w:szCs w:val="24"/>
      <w:u w:val="single"/>
    </w:rPr>
  </w:style>
  <w:style w:type="character" w:customStyle="1" w:styleId="Titre6Car">
    <w:name w:val="Titre 6 Car"/>
    <w:basedOn w:val="Policepardfaut"/>
    <w:link w:val="Titre6"/>
    <w:locked/>
    <w:rsid w:val="006E1616"/>
    <w:rPr>
      <w:rFonts w:ascii="Arial" w:hAnsi="Arial" w:cs="Arial"/>
      <w:vanish/>
      <w:color w:val="C0504D"/>
      <w:sz w:val="24"/>
      <w:szCs w:val="24"/>
    </w:rPr>
  </w:style>
  <w:style w:type="character" w:customStyle="1" w:styleId="Titre7Car">
    <w:name w:val="Titre 7 Car"/>
    <w:basedOn w:val="Policepardfaut"/>
    <w:link w:val="Titre7"/>
    <w:locked/>
    <w:rsid w:val="006E1616"/>
    <w:rPr>
      <w:rFonts w:ascii="Comic Sans MS" w:hAnsi="Comic Sans MS" w:cs="Comic Sans MS"/>
      <w:i/>
      <w:iCs/>
      <w:sz w:val="20"/>
      <w:szCs w:val="20"/>
    </w:rPr>
  </w:style>
  <w:style w:type="character" w:customStyle="1" w:styleId="Titre8Car">
    <w:name w:val="Titre 8 Car"/>
    <w:basedOn w:val="Policepardfaut"/>
    <w:link w:val="Titre8"/>
    <w:locked/>
    <w:rsid w:val="006E1616"/>
    <w:rPr>
      <w:rFonts w:ascii="Arial" w:hAnsi="Arial"/>
      <w:i/>
      <w:iCs/>
      <w:sz w:val="20"/>
      <w:szCs w:val="20"/>
    </w:rPr>
  </w:style>
  <w:style w:type="character" w:customStyle="1" w:styleId="Titre9Car">
    <w:name w:val="Titre 9 Car"/>
    <w:basedOn w:val="Policepardfaut"/>
    <w:link w:val="Titre9"/>
    <w:locked/>
    <w:rsid w:val="006E1616"/>
    <w:rPr>
      <w:rFonts w:ascii="Arial" w:hAnsi="Arial"/>
      <w:i/>
      <w:iCs/>
      <w:sz w:val="20"/>
      <w:szCs w:val="20"/>
    </w:rPr>
  </w:style>
  <w:style w:type="paragraph" w:customStyle="1" w:styleId="Formatlibre">
    <w:name w:val="Format libre"/>
    <w:rsid w:val="006E1616"/>
    <w:rPr>
      <w:rFonts w:eastAsia="?????? Pro W3"/>
      <w:color w:val="000000"/>
      <w:sz w:val="24"/>
      <w:szCs w:val="24"/>
    </w:rPr>
  </w:style>
  <w:style w:type="paragraph" w:customStyle="1" w:styleId="Pieddepage2">
    <w:name w:val="Pied de page2"/>
    <w:rsid w:val="006E1616"/>
    <w:pPr>
      <w:tabs>
        <w:tab w:val="center" w:pos="4819"/>
        <w:tab w:val="right" w:pos="9071"/>
      </w:tabs>
      <w:spacing w:before="120"/>
      <w:jc w:val="both"/>
    </w:pPr>
    <w:rPr>
      <w:rFonts w:ascii="Arial" w:eastAsia="?????? Pro W3" w:hAnsi="Arial" w:cs="Arial"/>
      <w:color w:val="000000"/>
      <w:sz w:val="24"/>
      <w:szCs w:val="24"/>
    </w:rPr>
  </w:style>
  <w:style w:type="character" w:customStyle="1" w:styleId="Numrodepage2">
    <w:name w:val="Numéro de page2"/>
    <w:rsid w:val="006E1616"/>
    <w:rPr>
      <w:rFonts w:cs="Times New Roman"/>
      <w:color w:val="000000"/>
      <w:sz w:val="20"/>
      <w:szCs w:val="20"/>
    </w:rPr>
  </w:style>
  <w:style w:type="character" w:customStyle="1" w:styleId="Unknown0">
    <w:name w:val="Unknown 0"/>
    <w:semiHidden/>
    <w:rsid w:val="006E1616"/>
    <w:rPr>
      <w:rFonts w:cs="Times New Roman"/>
    </w:rPr>
  </w:style>
  <w:style w:type="paragraph" w:customStyle="1" w:styleId="TOC11">
    <w:name w:val="TOC 11"/>
    <w:uiPriority w:val="99"/>
    <w:rsid w:val="006E1616"/>
    <w:pPr>
      <w:tabs>
        <w:tab w:val="right" w:leader="dot" w:pos="6132"/>
      </w:tabs>
      <w:spacing w:before="240"/>
      <w:ind w:left="720"/>
      <w:outlineLvl w:val="0"/>
    </w:pPr>
    <w:rPr>
      <w:rFonts w:ascii="Helvetica" w:eastAsia="?????? Pro W3" w:hAnsi="Helvetica" w:cs="Helvetica"/>
      <w:b/>
      <w:bCs/>
      <w:i/>
      <w:iCs/>
      <w:color w:val="000000"/>
      <w:sz w:val="24"/>
      <w:szCs w:val="24"/>
    </w:rPr>
  </w:style>
  <w:style w:type="paragraph" w:customStyle="1" w:styleId="TOC21">
    <w:name w:val="TOC 21"/>
    <w:uiPriority w:val="99"/>
    <w:rsid w:val="006E1616"/>
    <w:pPr>
      <w:tabs>
        <w:tab w:val="right" w:leader="dot" w:pos="6132"/>
      </w:tabs>
      <w:spacing w:before="240" w:after="60"/>
      <w:ind w:left="360"/>
      <w:outlineLvl w:val="0"/>
    </w:pPr>
    <w:rPr>
      <w:rFonts w:ascii="Helvetica" w:eastAsia="?????? Pro W3" w:hAnsi="Helvetica" w:cs="Helvetica"/>
      <w:b/>
      <w:bCs/>
      <w:color w:val="000000"/>
      <w:sz w:val="28"/>
      <w:szCs w:val="28"/>
    </w:rPr>
  </w:style>
  <w:style w:type="paragraph" w:customStyle="1" w:styleId="TOC31">
    <w:name w:val="TOC 31"/>
    <w:uiPriority w:val="99"/>
    <w:rsid w:val="006E1616"/>
    <w:pPr>
      <w:tabs>
        <w:tab w:val="right" w:leader="dot" w:pos="6132"/>
      </w:tabs>
      <w:spacing w:before="240" w:after="60"/>
      <w:outlineLvl w:val="0"/>
    </w:pPr>
    <w:rPr>
      <w:rFonts w:ascii="Helvetica" w:eastAsia="?????? Pro W3" w:hAnsi="Helvetica" w:cs="Helvetica"/>
      <w:b/>
      <w:bCs/>
      <w:color w:val="000000"/>
      <w:sz w:val="36"/>
      <w:szCs w:val="36"/>
    </w:rPr>
  </w:style>
  <w:style w:type="paragraph" w:customStyle="1" w:styleId="Sous-section5">
    <w:name w:val="Sous-section 5"/>
    <w:next w:val="Corps"/>
    <w:rsid w:val="006E1616"/>
    <w:pPr>
      <w:keepNext/>
      <w:outlineLvl w:val="4"/>
    </w:pPr>
    <w:rPr>
      <w:rFonts w:ascii="Helvetica" w:eastAsia="?????? Pro W3" w:hAnsi="Helvetica" w:cs="Helvetica"/>
      <w:b/>
      <w:bCs/>
      <w:color w:val="000000"/>
      <w:sz w:val="24"/>
      <w:szCs w:val="24"/>
    </w:rPr>
  </w:style>
  <w:style w:type="paragraph" w:customStyle="1" w:styleId="Corps">
    <w:name w:val="Corps"/>
    <w:rsid w:val="006E1616"/>
    <w:rPr>
      <w:rFonts w:ascii="Helvetica" w:eastAsia="?????? Pro W3" w:hAnsi="Helvetica" w:cs="Helvetica"/>
      <w:color w:val="000000"/>
      <w:sz w:val="24"/>
      <w:szCs w:val="24"/>
    </w:rPr>
  </w:style>
  <w:style w:type="paragraph" w:customStyle="1" w:styleId="Sous-section9">
    <w:name w:val="Sous-section 9"/>
    <w:next w:val="Corps"/>
    <w:rsid w:val="006E1616"/>
    <w:pPr>
      <w:keepNext/>
      <w:outlineLvl w:val="8"/>
    </w:pPr>
    <w:rPr>
      <w:rFonts w:ascii="Helvetica" w:eastAsia="?????? Pro W3" w:hAnsi="Helvetica" w:cs="Helvetica"/>
      <w:b/>
      <w:bCs/>
      <w:color w:val="000000"/>
      <w:sz w:val="24"/>
      <w:szCs w:val="24"/>
    </w:rPr>
  </w:style>
  <w:style w:type="paragraph" w:customStyle="1" w:styleId="Sous-section4">
    <w:name w:val="Sous-section 4"/>
    <w:next w:val="Corps"/>
    <w:rsid w:val="006E1616"/>
    <w:pPr>
      <w:keepNext/>
      <w:outlineLvl w:val="3"/>
    </w:pPr>
    <w:rPr>
      <w:rFonts w:ascii="Helvetica" w:eastAsia="?????? Pro W3" w:hAnsi="Helvetica" w:cs="Helvetica"/>
      <w:b/>
      <w:bCs/>
      <w:color w:val="000000"/>
      <w:sz w:val="24"/>
      <w:szCs w:val="24"/>
    </w:rPr>
  </w:style>
  <w:style w:type="paragraph" w:customStyle="1" w:styleId="Sous-section8">
    <w:name w:val="Sous-section 8"/>
    <w:next w:val="Corps"/>
    <w:rsid w:val="006E1616"/>
    <w:pPr>
      <w:keepNext/>
      <w:outlineLvl w:val="7"/>
    </w:pPr>
    <w:rPr>
      <w:rFonts w:ascii="Helvetica" w:eastAsia="?????? Pro W3" w:hAnsi="Helvetica" w:cs="Helvetica"/>
      <w:b/>
      <w:bCs/>
      <w:color w:val="000000"/>
      <w:sz w:val="24"/>
      <w:szCs w:val="24"/>
    </w:rPr>
  </w:style>
  <w:style w:type="paragraph" w:customStyle="1" w:styleId="Sous-section3">
    <w:name w:val="Sous-section 3"/>
    <w:next w:val="Corps"/>
    <w:rsid w:val="006E1616"/>
    <w:pPr>
      <w:keepNext/>
      <w:outlineLvl w:val="2"/>
    </w:pPr>
    <w:rPr>
      <w:rFonts w:ascii="Helvetica" w:eastAsia="?????? Pro W3" w:hAnsi="Helvetica" w:cs="Helvetica"/>
      <w:b/>
      <w:bCs/>
      <w:color w:val="000000"/>
      <w:sz w:val="24"/>
      <w:szCs w:val="24"/>
    </w:rPr>
  </w:style>
  <w:style w:type="paragraph" w:customStyle="1" w:styleId="Sous-section2">
    <w:name w:val="Sous-section 2"/>
    <w:next w:val="Corps"/>
    <w:rsid w:val="006E1616"/>
    <w:pPr>
      <w:keepNext/>
      <w:outlineLvl w:val="1"/>
    </w:pPr>
    <w:rPr>
      <w:rFonts w:ascii="Helvetica" w:eastAsia="?????? Pro W3" w:hAnsi="Helvetica" w:cs="Helvetica"/>
      <w:b/>
      <w:bCs/>
      <w:color w:val="000000"/>
      <w:sz w:val="24"/>
      <w:szCs w:val="24"/>
    </w:rPr>
  </w:style>
  <w:style w:type="paragraph" w:customStyle="1" w:styleId="Sous-section7">
    <w:name w:val="Sous-section 7"/>
    <w:next w:val="Corps"/>
    <w:rsid w:val="006E1616"/>
    <w:pPr>
      <w:keepNext/>
      <w:outlineLvl w:val="6"/>
    </w:pPr>
    <w:rPr>
      <w:rFonts w:ascii="Helvetica" w:eastAsia="?????? Pro W3" w:hAnsi="Helvetica" w:cs="Helvetica"/>
      <w:b/>
      <w:bCs/>
      <w:color w:val="000000"/>
      <w:sz w:val="24"/>
      <w:szCs w:val="24"/>
    </w:rPr>
  </w:style>
  <w:style w:type="paragraph" w:customStyle="1" w:styleId="Sous-section6">
    <w:name w:val="Sous-section 6"/>
    <w:next w:val="Corps"/>
    <w:rsid w:val="006E1616"/>
    <w:pPr>
      <w:keepNext/>
      <w:outlineLvl w:val="5"/>
    </w:pPr>
    <w:rPr>
      <w:rFonts w:ascii="Helvetica" w:eastAsia="?????? Pro W3" w:hAnsi="Helvetica" w:cs="Helvetica"/>
      <w:b/>
      <w:bCs/>
      <w:color w:val="000000"/>
      <w:sz w:val="24"/>
      <w:szCs w:val="24"/>
    </w:rPr>
  </w:style>
  <w:style w:type="paragraph" w:customStyle="1" w:styleId="Sous-section1">
    <w:name w:val="Sous-section 1"/>
    <w:next w:val="Corps"/>
    <w:rsid w:val="006E1616"/>
    <w:pPr>
      <w:keepNext/>
      <w:outlineLvl w:val="0"/>
    </w:pPr>
    <w:rPr>
      <w:rFonts w:ascii="Helvetica" w:eastAsia="?????? Pro W3" w:hAnsi="Helvetica" w:cs="Helvetica"/>
      <w:b/>
      <w:bCs/>
      <w:color w:val="000000"/>
      <w:sz w:val="36"/>
      <w:szCs w:val="36"/>
    </w:rPr>
  </w:style>
  <w:style w:type="paragraph" w:customStyle="1" w:styleId="Titre10">
    <w:name w:val="Titre1"/>
    <w:next w:val="Corps"/>
    <w:rsid w:val="006E1616"/>
    <w:pPr>
      <w:keepNext/>
      <w:outlineLvl w:val="0"/>
    </w:pPr>
    <w:rPr>
      <w:rFonts w:ascii="Helvetica" w:eastAsia="?????? Pro W3" w:hAnsi="Helvetica" w:cs="Helvetica"/>
      <w:b/>
      <w:bCs/>
      <w:color w:val="000000"/>
      <w:sz w:val="56"/>
      <w:szCs w:val="56"/>
    </w:rPr>
  </w:style>
  <w:style w:type="paragraph" w:customStyle="1" w:styleId="Titre11">
    <w:name w:val="Titre 11"/>
    <w:rsid w:val="006E1616"/>
    <w:pPr>
      <w:keepNext/>
      <w:pageBreakBefore/>
      <w:pBdr>
        <w:top w:val="single" w:sz="12" w:space="0" w:color="000000"/>
        <w:left w:val="single" w:sz="12" w:space="0" w:color="000000"/>
        <w:bottom w:val="single" w:sz="12" w:space="0" w:color="000000"/>
        <w:right w:val="single" w:sz="12" w:space="0" w:color="000000"/>
      </w:pBdr>
      <w:spacing w:before="240" w:after="480"/>
      <w:jc w:val="center"/>
      <w:outlineLvl w:val="0"/>
    </w:pPr>
    <w:rPr>
      <w:rFonts w:ascii="Arial Bold" w:eastAsia="?????? Pro W3" w:hAnsi="Arial Bold" w:cs="Arial Bold"/>
      <w:color w:val="000000"/>
      <w:sz w:val="36"/>
      <w:szCs w:val="36"/>
    </w:rPr>
  </w:style>
  <w:style w:type="paragraph" w:customStyle="1" w:styleId="plan">
    <w:name w:val="plan"/>
    <w:link w:val="planCar"/>
    <w:rsid w:val="006E1616"/>
    <w:pPr>
      <w:shd w:val="clear" w:color="auto" w:fill="F2F2F2"/>
      <w:spacing w:before="120"/>
      <w:jc w:val="right"/>
    </w:pPr>
    <w:rPr>
      <w:rFonts w:ascii="Lucida Grande" w:eastAsia="?????? Pro W3" w:hAnsi="Lucida Grande" w:cs="Lucida Grande"/>
      <w:b/>
      <w:bCs/>
      <w:color w:val="000000"/>
      <w:sz w:val="28"/>
      <w:szCs w:val="28"/>
    </w:rPr>
  </w:style>
  <w:style w:type="paragraph" w:customStyle="1" w:styleId="Titre21">
    <w:name w:val="Titre 21"/>
    <w:next w:val="Normal"/>
    <w:rsid w:val="006E1616"/>
    <w:pPr>
      <w:keepNext/>
      <w:spacing w:before="120" w:after="120"/>
      <w:jc w:val="both"/>
      <w:outlineLvl w:val="1"/>
    </w:pPr>
    <w:rPr>
      <w:rFonts w:ascii="Arial Bold" w:eastAsia="?????? Pro W3" w:hAnsi="Arial Bold" w:cs="Arial Bold"/>
      <w:color w:val="000000"/>
      <w:sz w:val="24"/>
      <w:szCs w:val="24"/>
    </w:rPr>
  </w:style>
  <w:style w:type="character" w:customStyle="1" w:styleId="proverbeCar">
    <w:name w:val="proverbe Car"/>
    <w:rsid w:val="006E1616"/>
    <w:rPr>
      <w:rFonts w:ascii="Arial Bold" w:eastAsia="?????? Pro W3" w:hAnsi="Arial Bold" w:cs="Arial Bold"/>
      <w:smallCaps/>
      <w:color w:val="000000"/>
      <w:sz w:val="20"/>
      <w:szCs w:val="20"/>
      <w:lang w:val="fr-FR"/>
    </w:rPr>
  </w:style>
  <w:style w:type="character" w:customStyle="1" w:styleId="Note">
    <w:name w:val="Note"/>
    <w:rsid w:val="006E1616"/>
    <w:rPr>
      <w:rFonts w:ascii="Arial Italic" w:eastAsia="?????? Pro W3" w:hAnsi="Arial Italic" w:cs="Arial Italic"/>
      <w:color w:val="000000"/>
      <w:sz w:val="20"/>
      <w:szCs w:val="20"/>
    </w:rPr>
  </w:style>
  <w:style w:type="paragraph" w:customStyle="1" w:styleId="proverbe">
    <w:name w:val="proverbe"/>
    <w:rsid w:val="006E1616"/>
    <w:pPr>
      <w:spacing w:before="120" w:after="240" w:line="240" w:lineRule="exact"/>
      <w:ind w:left="2160"/>
      <w:jc w:val="both"/>
    </w:pPr>
    <w:rPr>
      <w:rFonts w:ascii="Apple Chancery" w:eastAsia="?????? Pro W3" w:hAnsi="Apple Chancery" w:cs="Apple Chancery"/>
      <w:b/>
      <w:bCs/>
      <w:color w:val="000000"/>
      <w:sz w:val="24"/>
      <w:szCs w:val="24"/>
    </w:rPr>
  </w:style>
  <w:style w:type="character" w:styleId="Appelnotedebasdep">
    <w:name w:val="footnote reference"/>
    <w:basedOn w:val="Policepardfaut"/>
    <w:locked/>
    <w:rsid w:val="006E1616"/>
    <w:rPr>
      <w:rFonts w:cs="Times New Roman"/>
      <w:color w:val="000000"/>
      <w:position w:val="6"/>
      <w:sz w:val="16"/>
      <w:szCs w:val="16"/>
      <w:vertAlign w:val="superscript"/>
    </w:rPr>
  </w:style>
  <w:style w:type="paragraph" w:customStyle="1" w:styleId="Notedebasdepage1">
    <w:name w:val="Note de bas de page1"/>
    <w:rsid w:val="006E1616"/>
    <w:pPr>
      <w:spacing w:before="120"/>
      <w:jc w:val="both"/>
    </w:pPr>
    <w:rPr>
      <w:rFonts w:ascii="Arial" w:eastAsia="?????? Pro W3" w:hAnsi="Arial" w:cs="Arial"/>
      <w:color w:val="000000"/>
      <w:sz w:val="24"/>
      <w:szCs w:val="24"/>
    </w:rPr>
  </w:style>
  <w:style w:type="character" w:customStyle="1" w:styleId="postbody1">
    <w:name w:val="postbody1"/>
    <w:rsid w:val="006E1616"/>
    <w:rPr>
      <w:rFonts w:cs="Times New Roman"/>
      <w:color w:val="000000"/>
      <w:sz w:val="11"/>
      <w:szCs w:val="11"/>
    </w:rPr>
  </w:style>
  <w:style w:type="paragraph" w:customStyle="1" w:styleId="Titre31">
    <w:name w:val="Titre 31"/>
    <w:rsid w:val="006E1616"/>
    <w:pPr>
      <w:keepNext/>
      <w:spacing w:before="120" w:after="120" w:line="240" w:lineRule="atLeast"/>
      <w:jc w:val="both"/>
      <w:outlineLvl w:val="2"/>
    </w:pPr>
    <w:rPr>
      <w:rFonts w:ascii="Arial" w:eastAsia="?????? Pro W3" w:hAnsi="Arial" w:cs="Arial"/>
      <w:color w:val="000000"/>
      <w:sz w:val="24"/>
      <w:szCs w:val="24"/>
      <w:u w:val="single"/>
    </w:rPr>
  </w:style>
  <w:style w:type="paragraph" w:customStyle="1" w:styleId="georgel">
    <w:name w:val="georgel"/>
    <w:link w:val="georgelCar"/>
    <w:rsid w:val="006E1616"/>
    <w:rPr>
      <w:rFonts w:ascii="Comic Sans MS Bold" w:eastAsia="?????? Pro W3" w:hAnsi="Comic Sans MS Bold" w:cs="Comic Sans MS Bold"/>
      <w:vanish/>
      <w:color w:val="000000"/>
      <w:sz w:val="16"/>
      <w:szCs w:val="16"/>
    </w:rPr>
  </w:style>
  <w:style w:type="paragraph" w:customStyle="1" w:styleId="StyleR10ptSoulignementEncadrementSimpleAutomatique">
    <w:name w:val="Style R + 10 pt Soulignement  Encadrement : (Simple Automatique..."/>
    <w:rsid w:val="006E1616"/>
    <w:pPr>
      <w:pBdr>
        <w:top w:val="single" w:sz="4" w:space="0" w:color="000000"/>
        <w:left w:val="single" w:sz="4" w:space="0" w:color="000000"/>
        <w:bottom w:val="single" w:sz="4" w:space="0" w:color="000000"/>
        <w:right w:val="single" w:sz="4" w:space="0" w:color="000000"/>
      </w:pBdr>
      <w:shd w:val="clear" w:color="auto" w:fill="CCCCCC"/>
      <w:spacing w:before="240"/>
      <w:jc w:val="both"/>
    </w:pPr>
    <w:rPr>
      <w:rFonts w:ascii="Arial Bold" w:eastAsia="?????? Pro W3" w:hAnsi="Arial Bold" w:cs="Arial Bold"/>
      <w:color w:val="000000"/>
      <w:sz w:val="24"/>
      <w:szCs w:val="24"/>
      <w:u w:val="single"/>
    </w:rPr>
  </w:style>
  <w:style w:type="paragraph" w:customStyle="1" w:styleId="R">
    <w:name w:val="R"/>
    <w:link w:val="RCar"/>
    <w:rsid w:val="006E1616"/>
    <w:pPr>
      <w:shd w:val="clear" w:color="auto" w:fill="CCCCCC"/>
      <w:spacing w:before="40"/>
      <w:jc w:val="both"/>
    </w:pPr>
    <w:rPr>
      <w:rFonts w:ascii="Arial Bold" w:eastAsia="?????? Pro W3" w:hAnsi="Arial Bold" w:cs="Arial Bold"/>
      <w:color w:val="000000"/>
      <w:sz w:val="18"/>
      <w:szCs w:val="18"/>
    </w:rPr>
  </w:style>
  <w:style w:type="paragraph" w:customStyle="1" w:styleId="StyleREncadrementSimpleAutomatique05ptpaisseurdu">
    <w:name w:val="Style R + Encadrement : (Simple Automatique  05 pt Épaisseur du ..."/>
    <w:rsid w:val="003336D9"/>
    <w:pPr>
      <w:shd w:val="clear" w:color="auto" w:fill="CCCCCC"/>
      <w:spacing w:before="40"/>
      <w:jc w:val="both"/>
    </w:pPr>
    <w:rPr>
      <w:rFonts w:ascii="Arial" w:eastAsia="?????? Pro W3" w:hAnsi="Arial" w:cs="Arial"/>
      <w:color w:val="000000"/>
      <w:sz w:val="18"/>
      <w:szCs w:val="18"/>
    </w:rPr>
  </w:style>
  <w:style w:type="paragraph" w:customStyle="1" w:styleId="FormatlibreA">
    <w:name w:val="Format libre A"/>
    <w:rsid w:val="006E1616"/>
    <w:rPr>
      <w:rFonts w:eastAsia="?????? Pro W3"/>
      <w:color w:val="000000"/>
      <w:sz w:val="24"/>
      <w:szCs w:val="24"/>
    </w:rPr>
  </w:style>
  <w:style w:type="paragraph" w:customStyle="1" w:styleId="Pieddepage1">
    <w:name w:val="Pied de page1"/>
    <w:rsid w:val="006E1616"/>
    <w:pPr>
      <w:tabs>
        <w:tab w:val="center" w:pos="4819"/>
        <w:tab w:val="right" w:pos="9071"/>
      </w:tabs>
      <w:spacing w:before="120"/>
      <w:jc w:val="both"/>
    </w:pPr>
    <w:rPr>
      <w:rFonts w:ascii="Arial" w:eastAsia="?????? Pro W3" w:hAnsi="Arial" w:cs="Arial"/>
      <w:color w:val="000000"/>
      <w:sz w:val="24"/>
      <w:szCs w:val="24"/>
    </w:rPr>
  </w:style>
  <w:style w:type="character" w:customStyle="1" w:styleId="Numrodepage1">
    <w:name w:val="Numéro de page1"/>
    <w:rsid w:val="006E1616"/>
    <w:rPr>
      <w:rFonts w:cs="Times New Roman"/>
      <w:color w:val="000000"/>
      <w:sz w:val="20"/>
      <w:szCs w:val="20"/>
    </w:rPr>
  </w:style>
  <w:style w:type="character" w:customStyle="1" w:styleId="Unknown1">
    <w:name w:val="Unknown 1"/>
    <w:semiHidden/>
    <w:rsid w:val="006E1616"/>
    <w:rPr>
      <w:rFonts w:cs="Times New Roman"/>
    </w:rPr>
  </w:style>
  <w:style w:type="paragraph" w:customStyle="1" w:styleId="StyleR10ptSoulignementEncadrementSimpleAutomatique1">
    <w:name w:val="Style R + 10 pt Soulignement  Encadrement : (Simple Automatique...1"/>
    <w:rsid w:val="006E1616"/>
    <w:pPr>
      <w:pBdr>
        <w:top w:val="single" w:sz="4" w:space="0" w:color="000000"/>
        <w:left w:val="single" w:sz="4" w:space="0" w:color="000000"/>
        <w:bottom w:val="single" w:sz="4" w:space="0" w:color="000000"/>
        <w:right w:val="single" w:sz="4" w:space="0" w:color="000000"/>
      </w:pBdr>
      <w:shd w:val="clear" w:color="auto" w:fill="CCCCCC"/>
      <w:spacing w:before="240"/>
      <w:jc w:val="both"/>
    </w:pPr>
    <w:rPr>
      <w:rFonts w:ascii="Arial Bold" w:eastAsia="?????? Pro W3" w:hAnsi="Arial Bold" w:cs="Arial Bold"/>
      <w:color w:val="000000"/>
      <w:sz w:val="24"/>
      <w:szCs w:val="24"/>
      <w:u w:val="single"/>
    </w:rPr>
  </w:style>
  <w:style w:type="paragraph" w:customStyle="1" w:styleId="StyleREncadrementSimpleAutomatique05ptpaisseurdu1">
    <w:name w:val="Style R + Encadrement : (Simple Automatique  05 pt Épaisseur du ...1"/>
    <w:rsid w:val="003336D9"/>
    <w:pPr>
      <w:shd w:val="clear" w:color="auto" w:fill="CCCCCC"/>
      <w:spacing w:before="240" w:after="120"/>
      <w:jc w:val="both"/>
    </w:pPr>
    <w:rPr>
      <w:rFonts w:ascii="Arial" w:eastAsia="?????? Pro W3" w:hAnsi="Arial" w:cs="Arial"/>
      <w:color w:val="000000"/>
      <w:sz w:val="24"/>
      <w:szCs w:val="24"/>
    </w:rPr>
  </w:style>
  <w:style w:type="character" w:customStyle="1" w:styleId="Accentuation1">
    <w:name w:val="Accentuation1"/>
    <w:rsid w:val="006E1616"/>
    <w:rPr>
      <w:rFonts w:ascii="Arial Bold" w:eastAsia="?????? Pro W3" w:hAnsi="Arial Bold" w:cs="Arial Bold"/>
      <w:color w:val="000000"/>
      <w:sz w:val="20"/>
      <w:szCs w:val="20"/>
    </w:rPr>
  </w:style>
  <w:style w:type="paragraph" w:customStyle="1" w:styleId="T1">
    <w:name w:val="T1"/>
    <w:next w:val="Normal"/>
    <w:qFormat/>
    <w:rsid w:val="006E1616"/>
    <w:pPr>
      <w:pBdr>
        <w:top w:val="single" w:sz="6" w:space="0" w:color="000000"/>
        <w:left w:val="single" w:sz="6" w:space="0" w:color="000000"/>
        <w:bottom w:val="single" w:sz="6" w:space="0" w:color="000000"/>
        <w:right w:val="single" w:sz="6" w:space="0" w:color="000000"/>
      </w:pBdr>
      <w:spacing w:before="120" w:after="480"/>
      <w:jc w:val="center"/>
    </w:pPr>
    <w:rPr>
      <w:rFonts w:ascii="Arial Bold" w:eastAsia="?????? Pro W3" w:hAnsi="Arial Bold" w:cs="Arial Bold"/>
      <w:color w:val="000000"/>
      <w:spacing w:val="60"/>
      <w:sz w:val="36"/>
      <w:szCs w:val="36"/>
    </w:rPr>
  </w:style>
  <w:style w:type="paragraph" w:styleId="Notedebasdepage">
    <w:name w:val="footnote text"/>
    <w:basedOn w:val="Normal"/>
    <w:link w:val="NotedebasdepageCar"/>
    <w:locked/>
    <w:rsid w:val="006E1616"/>
    <w:rPr>
      <w:i/>
      <w:iCs/>
    </w:rPr>
  </w:style>
  <w:style w:type="character" w:customStyle="1" w:styleId="NotedebasdepageCar">
    <w:name w:val="Note de bas de page Car"/>
    <w:basedOn w:val="Policepardfaut"/>
    <w:link w:val="Notedebasdepage"/>
    <w:locked/>
    <w:rsid w:val="006E1616"/>
    <w:rPr>
      <w:rFonts w:ascii="Arial" w:eastAsia="?????? Pro W3" w:hAnsi="Arial" w:cs="Arial"/>
      <w:i/>
      <w:iCs/>
      <w:color w:val="000000"/>
      <w:sz w:val="24"/>
      <w:szCs w:val="24"/>
      <w:lang w:eastAsia="en-US"/>
    </w:rPr>
  </w:style>
  <w:style w:type="paragraph" w:customStyle="1" w:styleId="normalrenforc">
    <w:name w:val="normal renforcé"/>
    <w:basedOn w:val="Normal"/>
    <w:qFormat/>
    <w:rsid w:val="006E1616"/>
    <w:pPr>
      <w:widowControl w:val="0"/>
      <w:autoSpaceDE w:val="0"/>
      <w:autoSpaceDN w:val="0"/>
      <w:adjustRightInd w:val="0"/>
      <w:spacing w:after="120"/>
    </w:pPr>
    <w:rPr>
      <w:smallCaps/>
      <w:u w:color="000000"/>
    </w:rPr>
  </w:style>
  <w:style w:type="character" w:customStyle="1" w:styleId="Normalrenforc0">
    <w:name w:val="Normal renforcé"/>
    <w:qFormat/>
    <w:rsid w:val="006E1616"/>
    <w:rPr>
      <w:rFonts w:cs="Times New Roman"/>
      <w:smallCaps/>
    </w:rPr>
  </w:style>
  <w:style w:type="character" w:customStyle="1" w:styleId="RCar">
    <w:name w:val="R Car"/>
    <w:link w:val="R"/>
    <w:locked/>
    <w:rsid w:val="006E1616"/>
    <w:rPr>
      <w:rFonts w:ascii="Arial Bold" w:eastAsia="?????? Pro W3" w:hAnsi="Arial Bold" w:cs="Arial Bold"/>
      <w:color w:val="000000"/>
      <w:sz w:val="18"/>
      <w:szCs w:val="18"/>
      <w:shd w:val="clear" w:color="auto" w:fill="CCCCCC"/>
    </w:rPr>
  </w:style>
  <w:style w:type="paragraph" w:styleId="Corpsdetexte">
    <w:name w:val="Body Text"/>
    <w:basedOn w:val="Normal"/>
    <w:link w:val="CorpsdetexteCar"/>
    <w:locked/>
    <w:rsid w:val="006E1616"/>
    <w:pPr>
      <w:spacing w:after="120"/>
    </w:pPr>
  </w:style>
  <w:style w:type="character" w:customStyle="1" w:styleId="CorpsdetexteCar">
    <w:name w:val="Corps de texte Car"/>
    <w:basedOn w:val="Policepardfaut"/>
    <w:link w:val="Corpsdetexte"/>
    <w:locked/>
    <w:rsid w:val="006E1616"/>
    <w:rPr>
      <w:rFonts w:ascii="Arial" w:eastAsia="?????? Pro W3" w:hAnsi="Arial" w:cs="Arial"/>
      <w:color w:val="000000"/>
      <w:sz w:val="24"/>
      <w:szCs w:val="24"/>
      <w:lang w:eastAsia="en-US"/>
    </w:rPr>
  </w:style>
  <w:style w:type="paragraph" w:styleId="TM1">
    <w:name w:val="toc 1"/>
    <w:basedOn w:val="Normal"/>
    <w:next w:val="Normal"/>
    <w:autoRedefine/>
    <w:uiPriority w:val="39"/>
    <w:locked/>
    <w:rsid w:val="006E1616"/>
    <w:pPr>
      <w:jc w:val="left"/>
    </w:pPr>
    <w:rPr>
      <w:rFonts w:ascii="Calibri" w:hAnsi="Calibri" w:cs="Calibri"/>
      <w:b/>
      <w:bCs/>
      <w:color w:val="548DD4"/>
    </w:rPr>
  </w:style>
  <w:style w:type="paragraph" w:styleId="TM2">
    <w:name w:val="toc 2"/>
    <w:basedOn w:val="Normal"/>
    <w:next w:val="Normal"/>
    <w:autoRedefine/>
    <w:uiPriority w:val="39"/>
    <w:locked/>
    <w:rsid w:val="006E1616"/>
    <w:pPr>
      <w:tabs>
        <w:tab w:val="right" w:leader="dot" w:pos="6122"/>
      </w:tabs>
      <w:spacing w:before="0"/>
      <w:jc w:val="left"/>
    </w:pPr>
    <w:rPr>
      <w:sz w:val="22"/>
      <w:szCs w:val="22"/>
    </w:rPr>
  </w:style>
  <w:style w:type="paragraph" w:styleId="TM3">
    <w:name w:val="toc 3"/>
    <w:basedOn w:val="Normal"/>
    <w:next w:val="Normal"/>
    <w:autoRedefine/>
    <w:uiPriority w:val="39"/>
    <w:locked/>
    <w:rsid w:val="006E1616"/>
    <w:pPr>
      <w:spacing w:before="0"/>
      <w:ind w:left="200"/>
      <w:jc w:val="left"/>
    </w:pPr>
    <w:rPr>
      <w:rFonts w:ascii="Cambria" w:hAnsi="Cambria" w:cs="Cambria"/>
      <w:i/>
      <w:iCs/>
      <w:sz w:val="22"/>
      <w:szCs w:val="22"/>
    </w:rPr>
  </w:style>
  <w:style w:type="paragraph" w:styleId="TM4">
    <w:name w:val="toc 4"/>
    <w:basedOn w:val="Normal"/>
    <w:next w:val="Normal"/>
    <w:autoRedefine/>
    <w:uiPriority w:val="39"/>
    <w:locked/>
    <w:rsid w:val="006E1616"/>
    <w:pPr>
      <w:pBdr>
        <w:between w:val="double" w:sz="6" w:space="0" w:color="auto"/>
      </w:pBdr>
      <w:spacing w:before="0"/>
      <w:ind w:left="400"/>
      <w:jc w:val="left"/>
    </w:pPr>
    <w:rPr>
      <w:rFonts w:ascii="Cambria" w:hAnsi="Cambria" w:cs="Cambria"/>
    </w:rPr>
  </w:style>
  <w:style w:type="paragraph" w:styleId="TM5">
    <w:name w:val="toc 5"/>
    <w:basedOn w:val="Normal"/>
    <w:next w:val="Normal"/>
    <w:autoRedefine/>
    <w:uiPriority w:val="39"/>
    <w:locked/>
    <w:rsid w:val="006E1616"/>
    <w:pPr>
      <w:pBdr>
        <w:between w:val="double" w:sz="6" w:space="0" w:color="auto"/>
      </w:pBdr>
      <w:spacing w:before="0"/>
      <w:ind w:left="600"/>
      <w:jc w:val="left"/>
    </w:pPr>
    <w:rPr>
      <w:rFonts w:ascii="Cambria" w:hAnsi="Cambria" w:cs="Cambria"/>
    </w:rPr>
  </w:style>
  <w:style w:type="paragraph" w:styleId="TM6">
    <w:name w:val="toc 6"/>
    <w:basedOn w:val="Normal"/>
    <w:next w:val="Normal"/>
    <w:autoRedefine/>
    <w:uiPriority w:val="39"/>
    <w:locked/>
    <w:rsid w:val="006E1616"/>
    <w:pPr>
      <w:pBdr>
        <w:between w:val="double" w:sz="6" w:space="0" w:color="auto"/>
      </w:pBdr>
      <w:spacing w:before="0"/>
      <w:ind w:left="800"/>
      <w:jc w:val="left"/>
    </w:pPr>
    <w:rPr>
      <w:rFonts w:ascii="Cambria" w:hAnsi="Cambria" w:cs="Cambria"/>
    </w:rPr>
  </w:style>
  <w:style w:type="paragraph" w:styleId="TM7">
    <w:name w:val="toc 7"/>
    <w:basedOn w:val="Normal"/>
    <w:next w:val="Normal"/>
    <w:autoRedefine/>
    <w:uiPriority w:val="39"/>
    <w:locked/>
    <w:rsid w:val="006E1616"/>
    <w:pPr>
      <w:pBdr>
        <w:between w:val="double" w:sz="6" w:space="0" w:color="auto"/>
      </w:pBdr>
      <w:spacing w:before="0"/>
      <w:ind w:left="1000"/>
      <w:jc w:val="left"/>
    </w:pPr>
    <w:rPr>
      <w:rFonts w:ascii="Cambria" w:hAnsi="Cambria" w:cs="Cambria"/>
    </w:rPr>
  </w:style>
  <w:style w:type="paragraph" w:styleId="TM8">
    <w:name w:val="toc 8"/>
    <w:basedOn w:val="Normal"/>
    <w:next w:val="Normal"/>
    <w:autoRedefine/>
    <w:uiPriority w:val="39"/>
    <w:locked/>
    <w:rsid w:val="006E1616"/>
    <w:pPr>
      <w:pBdr>
        <w:between w:val="double" w:sz="6" w:space="0" w:color="auto"/>
      </w:pBdr>
      <w:spacing w:before="0"/>
      <w:ind w:left="1200"/>
      <w:jc w:val="left"/>
    </w:pPr>
    <w:rPr>
      <w:rFonts w:ascii="Cambria" w:hAnsi="Cambria" w:cs="Cambria"/>
    </w:rPr>
  </w:style>
  <w:style w:type="paragraph" w:styleId="TM9">
    <w:name w:val="toc 9"/>
    <w:basedOn w:val="Normal"/>
    <w:next w:val="Normal"/>
    <w:autoRedefine/>
    <w:uiPriority w:val="39"/>
    <w:locked/>
    <w:rsid w:val="006E1616"/>
    <w:pPr>
      <w:pBdr>
        <w:between w:val="double" w:sz="6" w:space="0" w:color="auto"/>
      </w:pBdr>
      <w:spacing w:before="0"/>
      <w:ind w:left="1400"/>
      <w:jc w:val="left"/>
    </w:pPr>
    <w:rPr>
      <w:rFonts w:ascii="Cambria" w:hAnsi="Cambria" w:cs="Cambria"/>
    </w:rPr>
  </w:style>
  <w:style w:type="character" w:styleId="Accentuation">
    <w:name w:val="Emphasis"/>
    <w:basedOn w:val="Policepardfaut"/>
    <w:qFormat/>
    <w:locked/>
    <w:rsid w:val="006E1616"/>
    <w:rPr>
      <w:rFonts w:cs="Times New Roman"/>
      <w:i/>
      <w:iCs/>
    </w:rPr>
  </w:style>
  <w:style w:type="character" w:styleId="lev">
    <w:name w:val="Strong"/>
    <w:basedOn w:val="Policepardfaut"/>
    <w:qFormat/>
    <w:locked/>
    <w:rsid w:val="006E1616"/>
    <w:rPr>
      <w:rFonts w:cs="Times New Roman"/>
      <w:b/>
      <w:bCs/>
    </w:rPr>
  </w:style>
  <w:style w:type="paragraph" w:styleId="Sous-titre">
    <w:name w:val="Subtitle"/>
    <w:basedOn w:val="Normal"/>
    <w:next w:val="Normal"/>
    <w:link w:val="Sous-titreCar"/>
    <w:qFormat/>
    <w:locked/>
    <w:rsid w:val="006E1616"/>
    <w:pPr>
      <w:spacing w:after="60"/>
      <w:jc w:val="center"/>
      <w:outlineLvl w:val="1"/>
    </w:pPr>
    <w:rPr>
      <w:rFonts w:ascii="Calibri" w:eastAsia="MS Gothi" w:hAnsi="Calibri" w:cs="Calibri"/>
    </w:rPr>
  </w:style>
  <w:style w:type="character" w:customStyle="1" w:styleId="Sous-titreCar">
    <w:name w:val="Sous-titre Car"/>
    <w:basedOn w:val="Policepardfaut"/>
    <w:link w:val="Sous-titre"/>
    <w:locked/>
    <w:rsid w:val="006E1616"/>
    <w:rPr>
      <w:rFonts w:ascii="Calibri" w:eastAsia="MS Gothi" w:hAnsi="Calibri" w:cs="Calibri"/>
      <w:color w:val="000000"/>
      <w:sz w:val="24"/>
      <w:szCs w:val="24"/>
      <w:lang w:eastAsia="en-US"/>
    </w:rPr>
  </w:style>
  <w:style w:type="paragraph" w:styleId="En-tte">
    <w:name w:val="header"/>
    <w:basedOn w:val="Normal"/>
    <w:link w:val="En-tteCar"/>
    <w:locked/>
    <w:rsid w:val="006E1616"/>
    <w:pPr>
      <w:tabs>
        <w:tab w:val="center" w:pos="4536"/>
        <w:tab w:val="right" w:pos="9072"/>
      </w:tabs>
    </w:pPr>
  </w:style>
  <w:style w:type="character" w:customStyle="1" w:styleId="En-tteCar">
    <w:name w:val="En-tête Car"/>
    <w:basedOn w:val="Policepardfaut"/>
    <w:link w:val="En-tte"/>
    <w:locked/>
    <w:rsid w:val="006E1616"/>
    <w:rPr>
      <w:rFonts w:ascii="Arial" w:eastAsia="?????? Pro W3" w:hAnsi="Arial" w:cs="Arial"/>
      <w:color w:val="000000"/>
      <w:sz w:val="24"/>
      <w:szCs w:val="24"/>
      <w:lang w:eastAsia="en-US"/>
    </w:rPr>
  </w:style>
  <w:style w:type="paragraph" w:styleId="Pieddepage">
    <w:name w:val="footer"/>
    <w:basedOn w:val="Normal"/>
    <w:link w:val="PieddepageCar"/>
    <w:locked/>
    <w:rsid w:val="006E1616"/>
    <w:pPr>
      <w:tabs>
        <w:tab w:val="center" w:pos="4536"/>
        <w:tab w:val="right" w:pos="9072"/>
      </w:tabs>
    </w:pPr>
  </w:style>
  <w:style w:type="character" w:customStyle="1" w:styleId="PieddepageCar">
    <w:name w:val="Pied de page Car"/>
    <w:basedOn w:val="Policepardfaut"/>
    <w:link w:val="Pieddepage"/>
    <w:locked/>
    <w:rsid w:val="006E1616"/>
    <w:rPr>
      <w:rFonts w:ascii="Arial" w:eastAsia="?????? Pro W3" w:hAnsi="Arial" w:cs="Arial"/>
      <w:color w:val="000000"/>
      <w:sz w:val="24"/>
      <w:szCs w:val="24"/>
      <w:lang w:eastAsia="en-US"/>
    </w:rPr>
  </w:style>
  <w:style w:type="character" w:customStyle="1" w:styleId="planCar">
    <w:name w:val="plan Car"/>
    <w:link w:val="plan"/>
    <w:locked/>
    <w:rsid w:val="006E1616"/>
    <w:rPr>
      <w:rFonts w:ascii="Lucida Grande" w:eastAsia="?????? Pro W3" w:hAnsi="Lucida Grande" w:cs="Lucida Grande"/>
      <w:b/>
      <w:bCs/>
      <w:color w:val="000000"/>
      <w:sz w:val="28"/>
      <w:szCs w:val="28"/>
      <w:shd w:val="clear" w:color="auto" w:fill="F2F2F2"/>
    </w:rPr>
  </w:style>
  <w:style w:type="character" w:styleId="Marquedecommentaire">
    <w:name w:val="annotation reference"/>
    <w:basedOn w:val="Policepardfaut"/>
    <w:locked/>
    <w:rsid w:val="006E1616"/>
    <w:rPr>
      <w:rFonts w:cs="Times New Roman"/>
      <w:sz w:val="18"/>
      <w:szCs w:val="18"/>
    </w:rPr>
  </w:style>
  <w:style w:type="paragraph" w:styleId="Commentaire">
    <w:name w:val="annotation text"/>
    <w:basedOn w:val="Normal"/>
    <w:link w:val="CommentaireCar"/>
    <w:locked/>
    <w:rsid w:val="006E1616"/>
  </w:style>
  <w:style w:type="character" w:customStyle="1" w:styleId="CommentaireCar">
    <w:name w:val="Commentaire Car"/>
    <w:basedOn w:val="Policepardfaut"/>
    <w:link w:val="Commentaire"/>
    <w:locked/>
    <w:rsid w:val="006E1616"/>
    <w:rPr>
      <w:rFonts w:ascii="Arial" w:eastAsia="?????? Pro W3" w:hAnsi="Arial" w:cs="Arial"/>
      <w:color w:val="000000"/>
      <w:sz w:val="24"/>
      <w:szCs w:val="24"/>
      <w:lang w:eastAsia="en-US"/>
    </w:rPr>
  </w:style>
  <w:style w:type="paragraph" w:styleId="Objetducommentaire">
    <w:name w:val="annotation subject"/>
    <w:basedOn w:val="Commentaire"/>
    <w:next w:val="Commentaire"/>
    <w:link w:val="ObjetducommentaireCar"/>
    <w:locked/>
    <w:rsid w:val="006E1616"/>
    <w:rPr>
      <w:b/>
      <w:bCs/>
    </w:rPr>
  </w:style>
  <w:style w:type="character" w:customStyle="1" w:styleId="ObjetducommentaireCar">
    <w:name w:val="Objet du commentaire Car"/>
    <w:basedOn w:val="CommentaireCar"/>
    <w:link w:val="Objetducommentaire"/>
    <w:locked/>
    <w:rsid w:val="006E1616"/>
    <w:rPr>
      <w:rFonts w:ascii="Arial" w:eastAsia="?????? Pro W3" w:hAnsi="Arial" w:cs="Arial"/>
      <w:b/>
      <w:bCs/>
      <w:color w:val="000000"/>
      <w:sz w:val="24"/>
      <w:szCs w:val="24"/>
      <w:lang w:eastAsia="en-US"/>
    </w:rPr>
  </w:style>
  <w:style w:type="paragraph" w:styleId="Textedebulles">
    <w:name w:val="Balloon Text"/>
    <w:basedOn w:val="Normal"/>
    <w:link w:val="TextedebullesCar"/>
    <w:locked/>
    <w:rsid w:val="006E1616"/>
    <w:pPr>
      <w:spacing w:before="0"/>
    </w:pPr>
    <w:rPr>
      <w:rFonts w:ascii="Lucida Grande" w:hAnsi="Lucida Grande" w:cs="Lucida Grande"/>
      <w:sz w:val="18"/>
      <w:szCs w:val="18"/>
    </w:rPr>
  </w:style>
  <w:style w:type="character" w:customStyle="1" w:styleId="TextedebullesCar">
    <w:name w:val="Texte de bulles Car"/>
    <w:basedOn w:val="Policepardfaut"/>
    <w:link w:val="Textedebulles"/>
    <w:locked/>
    <w:rsid w:val="006E1616"/>
    <w:rPr>
      <w:rFonts w:ascii="Lucida Grande" w:eastAsia="?????? Pro W3" w:hAnsi="Lucida Grande" w:cs="Lucida Grande"/>
      <w:color w:val="000000"/>
      <w:sz w:val="18"/>
      <w:szCs w:val="18"/>
      <w:lang w:eastAsia="en-US"/>
    </w:rPr>
  </w:style>
  <w:style w:type="character" w:styleId="Lienhypertexte">
    <w:name w:val="Hyperlink"/>
    <w:basedOn w:val="Policepardfaut"/>
    <w:uiPriority w:val="99"/>
    <w:locked/>
    <w:rsid w:val="006E1616"/>
    <w:rPr>
      <w:rFonts w:cs="Times New Roman"/>
      <w:color w:val="0000FF"/>
      <w:u w:val="single"/>
    </w:rPr>
  </w:style>
  <w:style w:type="character" w:styleId="Lienhypertextesuivivisit">
    <w:name w:val="FollowedHyperlink"/>
    <w:basedOn w:val="Policepardfaut"/>
    <w:locked/>
    <w:rsid w:val="006E1616"/>
    <w:rPr>
      <w:rFonts w:cs="Times New Roman"/>
      <w:color w:val="800080"/>
      <w:u w:val="single"/>
    </w:rPr>
  </w:style>
  <w:style w:type="paragraph" w:styleId="Signature">
    <w:name w:val="Signature"/>
    <w:aliases w:val="signature"/>
    <w:basedOn w:val="Normal"/>
    <w:link w:val="SignatureCar"/>
    <w:uiPriority w:val="99"/>
    <w:locked/>
    <w:rsid w:val="006E1616"/>
    <w:pPr>
      <w:spacing w:before="100" w:beforeAutospacing="1" w:after="100" w:afterAutospacing="1"/>
      <w:jc w:val="left"/>
    </w:pPr>
    <w:rPr>
      <w:rFonts w:ascii="Times" w:eastAsia="Times New Roman" w:hAnsi="Times" w:cs="Times"/>
      <w:color w:val="auto"/>
      <w:sz w:val="20"/>
      <w:szCs w:val="20"/>
      <w:lang w:eastAsia="fr-FR"/>
    </w:rPr>
  </w:style>
  <w:style w:type="character" w:customStyle="1" w:styleId="SignatureCar">
    <w:name w:val="Signature Car"/>
    <w:aliases w:val="signature Car"/>
    <w:basedOn w:val="Policepardfaut"/>
    <w:link w:val="Signature"/>
    <w:uiPriority w:val="99"/>
    <w:locked/>
    <w:rsid w:val="006E1616"/>
    <w:rPr>
      <w:rFonts w:ascii="Times" w:hAnsi="Times" w:cs="Times"/>
      <w:sz w:val="20"/>
      <w:szCs w:val="20"/>
    </w:rPr>
  </w:style>
  <w:style w:type="character" w:styleId="Numrodepage">
    <w:name w:val="page number"/>
    <w:basedOn w:val="Policepardfaut"/>
    <w:locked/>
    <w:rsid w:val="006E1616"/>
    <w:rPr>
      <w:rFonts w:cs="Times New Roman"/>
    </w:rPr>
  </w:style>
  <w:style w:type="paragraph" w:customStyle="1" w:styleId="TOC12">
    <w:name w:val="TOC 12"/>
    <w:uiPriority w:val="99"/>
    <w:rsid w:val="006E1616"/>
    <w:pPr>
      <w:tabs>
        <w:tab w:val="right" w:leader="dot" w:pos="6132"/>
      </w:tabs>
      <w:spacing w:before="240"/>
      <w:ind w:left="720"/>
      <w:outlineLvl w:val="0"/>
    </w:pPr>
    <w:rPr>
      <w:rFonts w:ascii="Helvetica" w:eastAsia="?????? Pro W3" w:hAnsi="Helvetica" w:cs="Helvetica"/>
      <w:b/>
      <w:bCs/>
      <w:i/>
      <w:iCs/>
      <w:color w:val="000000"/>
      <w:sz w:val="24"/>
      <w:szCs w:val="24"/>
    </w:rPr>
  </w:style>
  <w:style w:type="paragraph" w:customStyle="1" w:styleId="TOC22">
    <w:name w:val="TOC 22"/>
    <w:uiPriority w:val="99"/>
    <w:rsid w:val="006E1616"/>
    <w:pPr>
      <w:tabs>
        <w:tab w:val="right" w:leader="dot" w:pos="6132"/>
      </w:tabs>
      <w:spacing w:before="240" w:after="60"/>
      <w:ind w:left="360"/>
      <w:outlineLvl w:val="0"/>
    </w:pPr>
    <w:rPr>
      <w:rFonts w:ascii="Helvetica" w:eastAsia="?????? Pro W3" w:hAnsi="Helvetica" w:cs="Helvetica"/>
      <w:b/>
      <w:bCs/>
      <w:color w:val="000000"/>
      <w:sz w:val="28"/>
      <w:szCs w:val="28"/>
    </w:rPr>
  </w:style>
  <w:style w:type="paragraph" w:customStyle="1" w:styleId="TOC32">
    <w:name w:val="TOC 32"/>
    <w:uiPriority w:val="99"/>
    <w:rsid w:val="006E1616"/>
    <w:pPr>
      <w:tabs>
        <w:tab w:val="right" w:leader="dot" w:pos="6132"/>
      </w:tabs>
      <w:spacing w:before="240" w:after="60"/>
      <w:outlineLvl w:val="0"/>
    </w:pPr>
    <w:rPr>
      <w:rFonts w:ascii="Helvetica" w:eastAsia="?????? Pro W3" w:hAnsi="Helvetica" w:cs="Helvetica"/>
      <w:b/>
      <w:bCs/>
      <w:color w:val="000000"/>
      <w:sz w:val="36"/>
      <w:szCs w:val="36"/>
    </w:rPr>
  </w:style>
  <w:style w:type="paragraph" w:styleId="Retraitnormal">
    <w:name w:val="Normal Indent"/>
    <w:basedOn w:val="Normal"/>
    <w:locked/>
    <w:rsid w:val="006E1616"/>
    <w:pPr>
      <w:widowControl w:val="0"/>
      <w:ind w:left="708"/>
    </w:pPr>
    <w:rPr>
      <w:rFonts w:ascii="Comic Sans MS" w:eastAsia="Times New Roman" w:hAnsi="Comic Sans MS" w:cs="Comic Sans MS"/>
      <w:color w:val="auto"/>
      <w:lang w:eastAsia="fr-FR"/>
    </w:rPr>
  </w:style>
  <w:style w:type="paragraph" w:styleId="Index7">
    <w:name w:val="index 7"/>
    <w:basedOn w:val="Normal"/>
    <w:next w:val="Normal"/>
    <w:autoRedefine/>
    <w:locked/>
    <w:rsid w:val="006E1616"/>
    <w:pPr>
      <w:widowControl w:val="0"/>
      <w:ind w:left="1698"/>
    </w:pPr>
    <w:rPr>
      <w:rFonts w:ascii="Comic Sans MS" w:eastAsia="Times New Roman" w:hAnsi="Comic Sans MS" w:cs="Comic Sans MS"/>
      <w:color w:val="auto"/>
      <w:lang w:eastAsia="fr-FR"/>
    </w:rPr>
  </w:style>
  <w:style w:type="paragraph" w:styleId="Index6">
    <w:name w:val="index 6"/>
    <w:basedOn w:val="Normal"/>
    <w:next w:val="Normal"/>
    <w:autoRedefine/>
    <w:locked/>
    <w:rsid w:val="006E1616"/>
    <w:pPr>
      <w:widowControl w:val="0"/>
      <w:ind w:left="1415"/>
    </w:pPr>
    <w:rPr>
      <w:rFonts w:ascii="Comic Sans MS" w:eastAsia="Times New Roman" w:hAnsi="Comic Sans MS" w:cs="Comic Sans MS"/>
      <w:color w:val="auto"/>
      <w:lang w:eastAsia="fr-FR"/>
    </w:rPr>
  </w:style>
  <w:style w:type="paragraph" w:styleId="Index5">
    <w:name w:val="index 5"/>
    <w:basedOn w:val="Normal"/>
    <w:next w:val="Normal"/>
    <w:autoRedefine/>
    <w:locked/>
    <w:rsid w:val="006E1616"/>
    <w:pPr>
      <w:widowControl w:val="0"/>
      <w:ind w:left="1132"/>
    </w:pPr>
    <w:rPr>
      <w:rFonts w:ascii="Comic Sans MS" w:eastAsia="Times New Roman" w:hAnsi="Comic Sans MS" w:cs="Comic Sans MS"/>
      <w:color w:val="auto"/>
      <w:lang w:eastAsia="fr-FR"/>
    </w:rPr>
  </w:style>
  <w:style w:type="paragraph" w:styleId="Index4">
    <w:name w:val="index 4"/>
    <w:basedOn w:val="Normal"/>
    <w:next w:val="Normal"/>
    <w:autoRedefine/>
    <w:locked/>
    <w:rsid w:val="006E1616"/>
    <w:pPr>
      <w:widowControl w:val="0"/>
      <w:ind w:left="849"/>
    </w:pPr>
    <w:rPr>
      <w:rFonts w:ascii="Comic Sans MS" w:eastAsia="Times New Roman" w:hAnsi="Comic Sans MS" w:cs="Comic Sans MS"/>
      <w:color w:val="auto"/>
      <w:lang w:eastAsia="fr-FR"/>
    </w:rPr>
  </w:style>
  <w:style w:type="paragraph" w:styleId="Index3">
    <w:name w:val="index 3"/>
    <w:basedOn w:val="Normal"/>
    <w:next w:val="Normal"/>
    <w:autoRedefine/>
    <w:locked/>
    <w:rsid w:val="006E1616"/>
    <w:pPr>
      <w:widowControl w:val="0"/>
      <w:ind w:left="566"/>
    </w:pPr>
    <w:rPr>
      <w:rFonts w:ascii="Comic Sans MS" w:eastAsia="Times New Roman" w:hAnsi="Comic Sans MS" w:cs="Comic Sans MS"/>
      <w:color w:val="auto"/>
      <w:lang w:eastAsia="fr-FR"/>
    </w:rPr>
  </w:style>
  <w:style w:type="paragraph" w:styleId="Index2">
    <w:name w:val="index 2"/>
    <w:basedOn w:val="Normal"/>
    <w:next w:val="Normal"/>
    <w:autoRedefine/>
    <w:locked/>
    <w:rsid w:val="006E1616"/>
    <w:pPr>
      <w:widowControl w:val="0"/>
      <w:ind w:left="283"/>
    </w:pPr>
    <w:rPr>
      <w:rFonts w:ascii="Comic Sans MS" w:eastAsia="Times New Roman" w:hAnsi="Comic Sans MS" w:cs="Comic Sans MS"/>
      <w:color w:val="auto"/>
      <w:lang w:eastAsia="fr-FR"/>
    </w:rPr>
  </w:style>
  <w:style w:type="paragraph" w:styleId="Index1">
    <w:name w:val="index 1"/>
    <w:basedOn w:val="Normal"/>
    <w:next w:val="Normal"/>
    <w:autoRedefine/>
    <w:locked/>
    <w:rsid w:val="006E1616"/>
    <w:pPr>
      <w:widowControl w:val="0"/>
    </w:pPr>
    <w:rPr>
      <w:rFonts w:ascii="Comic Sans MS" w:eastAsia="Times New Roman" w:hAnsi="Comic Sans MS" w:cs="Comic Sans MS"/>
      <w:color w:val="auto"/>
      <w:lang w:eastAsia="fr-FR"/>
    </w:rPr>
  </w:style>
  <w:style w:type="character" w:styleId="Numrodeligne">
    <w:name w:val="line number"/>
    <w:basedOn w:val="Policepardfaut"/>
    <w:locked/>
    <w:rsid w:val="006E1616"/>
    <w:rPr>
      <w:rFonts w:cs="Times New Roman"/>
    </w:rPr>
  </w:style>
  <w:style w:type="paragraph" w:styleId="Titreindex">
    <w:name w:val="index heading"/>
    <w:basedOn w:val="Normal"/>
    <w:next w:val="Index1"/>
    <w:locked/>
    <w:rsid w:val="006E1616"/>
    <w:pPr>
      <w:widowControl w:val="0"/>
    </w:pPr>
    <w:rPr>
      <w:rFonts w:ascii="Comic Sans MS" w:eastAsia="Times New Roman" w:hAnsi="Comic Sans MS" w:cs="Comic Sans MS"/>
      <w:color w:val="auto"/>
      <w:lang w:eastAsia="fr-FR"/>
    </w:rPr>
  </w:style>
  <w:style w:type="paragraph" w:styleId="Explorateurdedocuments">
    <w:name w:val="Document Map"/>
    <w:basedOn w:val="Normal"/>
    <w:link w:val="ExplorateurdedocumentsCar"/>
    <w:qFormat/>
    <w:locked/>
    <w:rsid w:val="006E1616"/>
    <w:pPr>
      <w:widowControl w:val="0"/>
      <w:shd w:val="clear" w:color="auto" w:fill="000080"/>
      <w:ind w:left="567"/>
    </w:pPr>
    <w:rPr>
      <w:rFonts w:ascii="Comic Sans MS" w:eastAsia="Times New Roman" w:hAnsi="Comic Sans MS" w:cs="Comic Sans MS"/>
      <w:color w:val="auto"/>
      <w:sz w:val="20"/>
      <w:szCs w:val="20"/>
      <w:lang w:eastAsia="fr-FR"/>
    </w:rPr>
  </w:style>
  <w:style w:type="character" w:customStyle="1" w:styleId="ExplorateurdedocumentsCar">
    <w:name w:val="Explorateur de documents Car"/>
    <w:basedOn w:val="Policepardfaut"/>
    <w:link w:val="Explorateurdedocuments"/>
    <w:locked/>
    <w:rsid w:val="006E1616"/>
    <w:rPr>
      <w:rFonts w:ascii="Comic Sans MS" w:hAnsi="Comic Sans MS" w:cs="Comic Sans MS"/>
      <w:sz w:val="20"/>
      <w:szCs w:val="20"/>
      <w:shd w:val="clear" w:color="auto" w:fill="000080"/>
    </w:rPr>
  </w:style>
  <w:style w:type="paragraph" w:styleId="Retraitcorpsdetexte">
    <w:name w:val="Body Text Indent"/>
    <w:basedOn w:val="Normal"/>
    <w:link w:val="RetraitcorpsdetexteCar"/>
    <w:locked/>
    <w:rsid w:val="006E1616"/>
    <w:pPr>
      <w:widowControl w:val="0"/>
      <w:spacing w:before="60" w:after="60"/>
      <w:ind w:left="567"/>
    </w:pPr>
    <w:rPr>
      <w:rFonts w:ascii="Comic Sans MS" w:eastAsia="Times New Roman" w:hAnsi="Comic Sans MS" w:cs="Comic Sans MS"/>
      <w:color w:val="auto"/>
      <w:sz w:val="20"/>
      <w:szCs w:val="20"/>
      <w:lang w:eastAsia="fr-FR"/>
    </w:rPr>
  </w:style>
  <w:style w:type="character" w:customStyle="1" w:styleId="RetraitcorpsdetexteCar">
    <w:name w:val="Retrait corps de texte Car"/>
    <w:basedOn w:val="Policepardfaut"/>
    <w:link w:val="Retraitcorpsdetexte"/>
    <w:locked/>
    <w:rsid w:val="006E1616"/>
    <w:rPr>
      <w:rFonts w:ascii="Comic Sans MS" w:hAnsi="Comic Sans MS" w:cs="Comic Sans MS"/>
      <w:sz w:val="20"/>
      <w:szCs w:val="20"/>
    </w:rPr>
  </w:style>
  <w:style w:type="paragraph" w:customStyle="1" w:styleId="T">
    <w:name w:val="T"/>
    <w:link w:val="TCar"/>
    <w:qFormat/>
    <w:rsid w:val="006E1616"/>
    <w:pPr>
      <w:keepLines/>
      <w:spacing w:before="240" w:after="120" w:line="600" w:lineRule="exact"/>
      <w:jc w:val="center"/>
    </w:pPr>
    <w:rPr>
      <w:rFonts w:ascii="Arial" w:hAnsi="Arial" w:cs="Comic Sans MS"/>
      <w:b/>
      <w:bCs/>
      <w:sz w:val="32"/>
      <w:szCs w:val="32"/>
    </w:rPr>
  </w:style>
  <w:style w:type="paragraph" w:customStyle="1" w:styleId="sous-titre0">
    <w:name w:val="sous-titre"/>
    <w:rsid w:val="00AC559B"/>
    <w:pPr>
      <w:pageBreakBefore/>
      <w:spacing w:before="240" w:after="360" w:line="240" w:lineRule="exact"/>
      <w:jc w:val="center"/>
    </w:pPr>
    <w:rPr>
      <w:rFonts w:ascii="Arial Black" w:hAnsi="Arial Black" w:cs="Comic Sans MS"/>
      <w:b/>
      <w:bCs/>
      <w:color w:val="4F81BD" w:themeColor="accent1"/>
      <w:sz w:val="32"/>
      <w:szCs w:val="28"/>
    </w:rPr>
  </w:style>
  <w:style w:type="paragraph" w:customStyle="1" w:styleId="titreinstlves">
    <w:name w:val="titre inst. élèves"/>
    <w:basedOn w:val="Normal"/>
    <w:rsid w:val="006E1616"/>
    <w:pPr>
      <w:widowControl w:val="0"/>
    </w:pPr>
    <w:rPr>
      <w:rFonts w:ascii="Comic Sans MS" w:eastAsia="Times New Roman" w:hAnsi="Comic Sans MS" w:cs="Comic Sans MS"/>
      <w:i/>
      <w:iCs/>
      <w:color w:val="auto"/>
      <w:lang w:eastAsia="fr-FR"/>
    </w:rPr>
  </w:style>
  <w:style w:type="paragraph" w:customStyle="1" w:styleId="Q">
    <w:name w:val="Q"/>
    <w:basedOn w:val="Normal"/>
    <w:link w:val="QCar"/>
    <w:rsid w:val="006E1616"/>
    <w:pPr>
      <w:keepNext/>
      <w:widowControl w:val="0"/>
    </w:pPr>
    <w:rPr>
      <w:rFonts w:ascii="Comic Sans MS" w:eastAsia="Times New Roman" w:hAnsi="Comic Sans MS" w:cs="Comic Sans MS"/>
      <w:i/>
      <w:iCs/>
      <w:color w:val="auto"/>
      <w:sz w:val="20"/>
      <w:szCs w:val="20"/>
      <w:lang w:eastAsia="fr-FR"/>
    </w:rPr>
  </w:style>
  <w:style w:type="paragraph" w:customStyle="1" w:styleId="C">
    <w:name w:val="C"/>
    <w:rsid w:val="006E1616"/>
    <w:pPr>
      <w:keepLines/>
      <w:spacing w:line="240" w:lineRule="exact"/>
    </w:pPr>
    <w:rPr>
      <w:rFonts w:ascii="Arial Narrow" w:hAnsi="Arial Narrow" w:cs="Arial Narrow"/>
      <w:b/>
      <w:bCs/>
      <w:sz w:val="24"/>
      <w:szCs w:val="24"/>
    </w:rPr>
  </w:style>
  <w:style w:type="paragraph" w:customStyle="1" w:styleId="G">
    <w:name w:val="G"/>
    <w:link w:val="GCar"/>
    <w:rsid w:val="006E1616"/>
    <w:pPr>
      <w:keepLines/>
      <w:spacing w:line="240" w:lineRule="exact"/>
    </w:pPr>
    <w:rPr>
      <w:rFonts w:ascii="LinePrinter" w:hAnsi="LinePrinter" w:cs="LinePrinter"/>
      <w:vanish/>
      <w:sz w:val="24"/>
      <w:szCs w:val="24"/>
    </w:rPr>
  </w:style>
  <w:style w:type="paragraph" w:customStyle="1" w:styleId="Texteniveau2">
    <w:name w:val="Texte niveau 2"/>
    <w:basedOn w:val="Normal"/>
    <w:rsid w:val="006E1616"/>
    <w:pPr>
      <w:widowControl w:val="0"/>
      <w:ind w:left="1416"/>
    </w:pPr>
    <w:rPr>
      <w:rFonts w:ascii="Comic Sans MS" w:eastAsia="Times New Roman" w:hAnsi="Comic Sans MS" w:cs="Comic Sans MS"/>
      <w:color w:val="auto"/>
      <w:lang w:eastAsia="fr-FR"/>
    </w:rPr>
  </w:style>
  <w:style w:type="paragraph" w:customStyle="1" w:styleId="E">
    <w:name w:val="E"/>
    <w:link w:val="ECar"/>
    <w:qFormat/>
    <w:rsid w:val="006E1616"/>
    <w:pPr>
      <w:keepLines/>
      <w:spacing w:before="120" w:after="120"/>
      <w:ind w:left="1701"/>
    </w:pPr>
    <w:rPr>
      <w:rFonts w:ascii="Comic Sans MS" w:hAnsi="Comic Sans MS" w:cs="Comic Sans MS"/>
      <w:i/>
      <w:iCs/>
      <w:sz w:val="24"/>
      <w:szCs w:val="24"/>
    </w:rPr>
  </w:style>
  <w:style w:type="paragraph" w:customStyle="1" w:styleId="W1">
    <w:name w:val="W1"/>
    <w:rsid w:val="006E1616"/>
    <w:pPr>
      <w:spacing w:line="240" w:lineRule="exact"/>
    </w:pPr>
    <w:rPr>
      <w:rFonts w:ascii="Arial Narrow" w:hAnsi="Arial Narrow" w:cs="Arial Narrow"/>
      <w:sz w:val="32"/>
      <w:szCs w:val="32"/>
    </w:rPr>
  </w:style>
  <w:style w:type="paragraph" w:customStyle="1" w:styleId="W2">
    <w:name w:val="W2"/>
    <w:rsid w:val="006E1616"/>
    <w:pPr>
      <w:spacing w:line="240" w:lineRule="exact"/>
      <w:jc w:val="center"/>
    </w:pPr>
    <w:rPr>
      <w:rFonts w:ascii="emperorPS" w:hAnsi="emperorPS" w:cs="emperorPS"/>
      <w:b/>
      <w:bCs/>
      <w:caps/>
      <w:vanish/>
      <w:sz w:val="24"/>
      <w:szCs w:val="24"/>
    </w:rPr>
  </w:style>
  <w:style w:type="paragraph" w:customStyle="1" w:styleId="W3">
    <w:name w:val="W3"/>
    <w:rsid w:val="006E1616"/>
    <w:pPr>
      <w:spacing w:line="240" w:lineRule="exact"/>
    </w:pPr>
    <w:rPr>
      <w:rFonts w:ascii="emperorPS" w:hAnsi="emperorPS" w:cs="emperorPS"/>
      <w:vanish/>
      <w:sz w:val="24"/>
      <w:szCs w:val="24"/>
    </w:rPr>
  </w:style>
  <w:style w:type="paragraph" w:customStyle="1" w:styleId="A1">
    <w:name w:val="A1"/>
    <w:link w:val="A1Car"/>
    <w:rsid w:val="006E1616"/>
    <w:pPr>
      <w:shd w:val="pct5" w:color="auto" w:fill="FFFFFF"/>
      <w:spacing w:line="240" w:lineRule="exact"/>
      <w:jc w:val="both"/>
    </w:pPr>
    <w:rPr>
      <w:rFonts w:ascii="Comic Sans MS" w:hAnsi="Comic Sans MS" w:cs="Comic Sans MS"/>
      <w:sz w:val="18"/>
      <w:szCs w:val="18"/>
    </w:rPr>
  </w:style>
  <w:style w:type="paragraph" w:customStyle="1" w:styleId="A2">
    <w:name w:val="A2"/>
    <w:rsid w:val="006E1616"/>
    <w:pPr>
      <w:shd w:val="pct10" w:color="auto" w:fill="auto"/>
      <w:spacing w:line="240" w:lineRule="exact"/>
    </w:pPr>
    <w:rPr>
      <w:rFonts w:ascii="emperorPS" w:hAnsi="emperorPS" w:cs="emperorPS"/>
      <w:vanish/>
      <w:sz w:val="16"/>
      <w:szCs w:val="16"/>
    </w:rPr>
  </w:style>
  <w:style w:type="paragraph" w:customStyle="1" w:styleId="A3">
    <w:name w:val="A3"/>
    <w:rsid w:val="006E1616"/>
    <w:pPr>
      <w:spacing w:line="240" w:lineRule="exact"/>
    </w:pPr>
    <w:rPr>
      <w:rFonts w:ascii="emperorPS" w:hAnsi="emperorPS" w:cs="emperorPS"/>
      <w:vanish/>
      <w:sz w:val="24"/>
      <w:szCs w:val="24"/>
    </w:rPr>
  </w:style>
  <w:style w:type="paragraph" w:customStyle="1" w:styleId="1">
    <w:name w:val="1"/>
    <w:basedOn w:val="Normal"/>
    <w:link w:val="1Car"/>
    <w:rsid w:val="006E1616"/>
    <w:pPr>
      <w:widowControl w:val="0"/>
    </w:pPr>
    <w:rPr>
      <w:rFonts w:ascii="Comic Sans MS" w:eastAsia="Times New Roman" w:hAnsi="Comic Sans MS" w:cs="Comic Sans MS"/>
      <w:color w:val="auto"/>
      <w:sz w:val="28"/>
      <w:szCs w:val="28"/>
      <w:lang w:eastAsia="fr-FR"/>
    </w:rPr>
  </w:style>
  <w:style w:type="paragraph" w:customStyle="1" w:styleId="METHODOLOGIE">
    <w:name w:val="METHODOLOGIE"/>
    <w:link w:val="METHODOLOGIECar"/>
    <w:rsid w:val="006E1616"/>
    <w:pPr>
      <w:keepLines/>
      <w:spacing w:before="120" w:after="120" w:line="240" w:lineRule="exact"/>
    </w:pPr>
    <w:rPr>
      <w:rFonts w:ascii="Arial Narrow" w:hAnsi="Arial Narrow" w:cs="Arial Narrow"/>
      <w:i/>
      <w:iCs/>
      <w:sz w:val="24"/>
      <w:szCs w:val="24"/>
    </w:rPr>
  </w:style>
  <w:style w:type="paragraph" w:customStyle="1" w:styleId="M">
    <w:name w:val="M"/>
    <w:link w:val="MCar"/>
    <w:rsid w:val="006E1616"/>
    <w:pPr>
      <w:keepLines/>
      <w:spacing w:before="240" w:after="240" w:line="240" w:lineRule="exact"/>
    </w:pPr>
    <w:rPr>
      <w:rFonts w:ascii="Arial" w:hAnsi="Arial"/>
      <w:i/>
      <w:iCs/>
      <w:sz w:val="24"/>
      <w:szCs w:val="24"/>
    </w:rPr>
  </w:style>
  <w:style w:type="paragraph" w:customStyle="1" w:styleId="D">
    <w:name w:val="D"/>
    <w:rsid w:val="006E1616"/>
    <w:pPr>
      <w:spacing w:line="240" w:lineRule="exact"/>
    </w:pPr>
    <w:rPr>
      <w:rFonts w:ascii="LinePrinter" w:hAnsi="LinePrinter" w:cs="LinePrinter"/>
      <w:i/>
      <w:iCs/>
      <w:sz w:val="17"/>
      <w:szCs w:val="17"/>
    </w:rPr>
  </w:style>
  <w:style w:type="paragraph" w:customStyle="1" w:styleId="B">
    <w:name w:val="B"/>
    <w:autoRedefine/>
    <w:qFormat/>
    <w:rsid w:val="008C13F0"/>
    <w:pPr>
      <w:jc w:val="right"/>
    </w:pPr>
    <w:rPr>
      <w:rFonts w:ascii="Arial" w:hAnsi="Arial" w:cs="Arial"/>
      <w:i/>
      <w:iCs/>
      <w:szCs w:val="24"/>
    </w:rPr>
  </w:style>
  <w:style w:type="paragraph" w:customStyle="1" w:styleId="titre">
    <w:name w:val="titre"/>
    <w:uiPriority w:val="99"/>
    <w:qFormat/>
    <w:rsid w:val="006E1616"/>
    <w:pPr>
      <w:keepLines/>
      <w:pageBreakBefore/>
      <w:spacing w:line="240" w:lineRule="exact"/>
    </w:pPr>
    <w:rPr>
      <w:rFonts w:ascii="Arial" w:hAnsi="Arial" w:cs="Arial"/>
      <w:b/>
      <w:bCs/>
      <w:sz w:val="24"/>
    </w:rPr>
  </w:style>
  <w:style w:type="paragraph" w:customStyle="1" w:styleId="RL">
    <w:name w:val="RL"/>
    <w:basedOn w:val="R"/>
    <w:rsid w:val="006E1616"/>
    <w:pPr>
      <w:widowControl w:val="0"/>
      <w:shd w:val="clear" w:color="auto" w:fill="auto"/>
      <w:spacing w:before="0"/>
    </w:pPr>
    <w:rPr>
      <w:rFonts w:ascii="Comic Sans MS" w:eastAsia="Times New Roman" w:hAnsi="Comic Sans MS" w:cs="Comic Sans MS"/>
      <w:color w:val="auto"/>
      <w:sz w:val="20"/>
      <w:szCs w:val="20"/>
    </w:rPr>
  </w:style>
  <w:style w:type="paragraph" w:customStyle="1" w:styleId="film">
    <w:name w:val="film"/>
    <w:rsid w:val="006E1616"/>
    <w:pPr>
      <w:spacing w:line="240" w:lineRule="exact"/>
    </w:pPr>
    <w:rPr>
      <w:rFonts w:ascii="Arial Narrow" w:hAnsi="Arial Narrow" w:cs="Arial Narrow"/>
      <w:vanish/>
      <w:sz w:val="24"/>
      <w:szCs w:val="24"/>
    </w:rPr>
  </w:style>
  <w:style w:type="paragraph" w:customStyle="1" w:styleId="stagiaires">
    <w:name w:val="stagiaires"/>
    <w:rsid w:val="006E1616"/>
    <w:pPr>
      <w:spacing w:line="240" w:lineRule="exact"/>
    </w:pPr>
    <w:rPr>
      <w:rFonts w:ascii="Arial Narrow" w:hAnsi="Arial Narrow" w:cs="Arial Narrow"/>
      <w:vanish/>
      <w:sz w:val="24"/>
      <w:szCs w:val="24"/>
    </w:rPr>
  </w:style>
  <w:style w:type="paragraph" w:customStyle="1" w:styleId="QL">
    <w:name w:val="QL"/>
    <w:basedOn w:val="Q"/>
    <w:link w:val="QLCar"/>
    <w:rsid w:val="006E1616"/>
    <w:pPr>
      <w:keepNext w:val="0"/>
      <w:widowControl/>
    </w:pPr>
    <w:rPr>
      <w:rFonts w:ascii="Arial Narrow" w:hAnsi="Arial Narrow" w:cs="Arial Narrow"/>
    </w:rPr>
  </w:style>
  <w:style w:type="paragraph" w:customStyle="1" w:styleId="QD">
    <w:name w:val="QD"/>
    <w:basedOn w:val="QL"/>
    <w:rsid w:val="006E1616"/>
    <w:pPr>
      <w:jc w:val="right"/>
    </w:pPr>
  </w:style>
  <w:style w:type="paragraph" w:customStyle="1" w:styleId="Rd">
    <w:name w:val="Rd"/>
    <w:basedOn w:val="RL"/>
    <w:rsid w:val="006E1616"/>
    <w:pPr>
      <w:jc w:val="right"/>
    </w:pPr>
  </w:style>
  <w:style w:type="paragraph" w:customStyle="1" w:styleId="Comodul">
    <w:name w:val="Comodul"/>
    <w:basedOn w:val="Normal"/>
    <w:rsid w:val="006E1616"/>
    <w:pPr>
      <w:widowControl w:val="0"/>
    </w:pPr>
    <w:rPr>
      <w:rFonts w:ascii="Comic Sans MS" w:eastAsia="Times New Roman" w:hAnsi="Comic Sans MS" w:cs="Comic Sans MS"/>
      <w:color w:val="auto"/>
      <w:lang w:eastAsia="fr-FR"/>
    </w:rPr>
  </w:style>
  <w:style w:type="paragraph" w:customStyle="1" w:styleId="Modul">
    <w:name w:val="Modul"/>
    <w:basedOn w:val="Normal"/>
    <w:rsid w:val="006E1616"/>
    <w:pPr>
      <w:widowControl w:val="0"/>
    </w:pPr>
    <w:rPr>
      <w:rFonts w:ascii="Comic Sans MS" w:eastAsia="Times New Roman" w:hAnsi="Comic Sans MS" w:cs="Comic Sans MS"/>
      <w:color w:val="auto"/>
      <w:lang w:eastAsia="fr-FR"/>
    </w:rPr>
  </w:style>
  <w:style w:type="paragraph" w:customStyle="1" w:styleId="titreinstruction">
    <w:name w:val="titre instruction"/>
    <w:rsid w:val="006E1616"/>
    <w:pPr>
      <w:keepLines/>
      <w:spacing w:line="480" w:lineRule="exact"/>
    </w:pPr>
    <w:rPr>
      <w:rFonts w:ascii="Book Antiqua" w:hAnsi="Book Antiqua" w:cs="Book Antiqua"/>
      <w:sz w:val="40"/>
      <w:szCs w:val="40"/>
    </w:rPr>
  </w:style>
  <w:style w:type="paragraph" w:customStyle="1" w:styleId="seulementpourcorri">
    <w:name w:val="seulement pour corri"/>
    <w:rsid w:val="006E1616"/>
    <w:pPr>
      <w:keepLines/>
      <w:spacing w:line="360" w:lineRule="exact"/>
    </w:pPr>
    <w:rPr>
      <w:rFonts w:ascii="Arial" w:hAnsi="Arial"/>
      <w:sz w:val="50"/>
      <w:szCs w:val="50"/>
    </w:rPr>
  </w:style>
  <w:style w:type="paragraph" w:customStyle="1" w:styleId="guideconstruction">
    <w:name w:val="guide construction"/>
    <w:rsid w:val="006E1616"/>
    <w:pPr>
      <w:keepLines/>
      <w:spacing w:line="480" w:lineRule="exact"/>
    </w:pPr>
    <w:rPr>
      <w:rFonts w:ascii="Arial" w:hAnsi="Arial"/>
      <w:sz w:val="40"/>
      <w:szCs w:val="40"/>
    </w:rPr>
  </w:style>
  <w:style w:type="paragraph" w:customStyle="1" w:styleId="plan1">
    <w:name w:val="plan1"/>
    <w:basedOn w:val="plan"/>
    <w:link w:val="plan1Car"/>
    <w:rsid w:val="006E1616"/>
    <w:pPr>
      <w:pBdr>
        <w:left w:val="single" w:sz="12" w:space="19" w:color="auto"/>
      </w:pBdr>
      <w:shd w:val="pct10" w:color="auto" w:fill="FFFFFF"/>
      <w:spacing w:before="0"/>
      <w:ind w:left="1416" w:hanging="91"/>
      <w:jc w:val="left"/>
      <w:outlineLvl w:val="6"/>
    </w:pPr>
    <w:rPr>
      <w:rFonts w:ascii="Arial Narrow" w:eastAsia="Times New Roman" w:hAnsi="Arial Narrow" w:cs="Arial Narrow"/>
      <w:b w:val="0"/>
      <w:bCs w:val="0"/>
      <w:i/>
      <w:iCs/>
      <w:color w:val="auto"/>
      <w:sz w:val="20"/>
      <w:szCs w:val="20"/>
    </w:rPr>
  </w:style>
  <w:style w:type="paragraph" w:customStyle="1" w:styleId="dQ">
    <w:name w:val="dQ"/>
    <w:basedOn w:val="Q"/>
    <w:rsid w:val="006E1616"/>
    <w:pPr>
      <w:ind w:left="1418"/>
    </w:pPr>
  </w:style>
  <w:style w:type="paragraph" w:customStyle="1" w:styleId="dQD">
    <w:name w:val="dQD"/>
    <w:basedOn w:val="QD"/>
    <w:rsid w:val="006E1616"/>
    <w:rPr>
      <w:rFonts w:ascii="Arial" w:hAnsi="Arial" w:cs="Arial"/>
    </w:rPr>
  </w:style>
  <w:style w:type="paragraph" w:customStyle="1" w:styleId="dQL">
    <w:name w:val="dQL"/>
    <w:basedOn w:val="QL"/>
    <w:rsid w:val="006E1616"/>
    <w:rPr>
      <w:rFonts w:ascii="Arial" w:hAnsi="Arial" w:cs="Arial"/>
    </w:rPr>
  </w:style>
  <w:style w:type="paragraph" w:customStyle="1" w:styleId="dR">
    <w:name w:val="dR"/>
    <w:basedOn w:val="R"/>
    <w:rsid w:val="006E1616"/>
    <w:pPr>
      <w:widowControl w:val="0"/>
      <w:shd w:val="clear" w:color="auto" w:fill="auto"/>
      <w:spacing w:before="0"/>
      <w:ind w:left="1418"/>
    </w:pPr>
    <w:rPr>
      <w:rFonts w:ascii="Comic Sans MS" w:eastAsia="Times New Roman" w:hAnsi="Comic Sans MS" w:cs="Comic Sans MS"/>
      <w:color w:val="auto"/>
      <w:sz w:val="20"/>
      <w:szCs w:val="20"/>
    </w:rPr>
  </w:style>
  <w:style w:type="paragraph" w:customStyle="1" w:styleId="dRd">
    <w:name w:val="dRd"/>
    <w:basedOn w:val="Rd"/>
    <w:rsid w:val="006E1616"/>
    <w:rPr>
      <w:rFonts w:ascii="Arial" w:hAnsi="Arial" w:cs="Arial"/>
    </w:rPr>
  </w:style>
  <w:style w:type="paragraph" w:customStyle="1" w:styleId="dRL">
    <w:name w:val="dRL"/>
    <w:basedOn w:val="RL"/>
    <w:rsid w:val="006E1616"/>
    <w:rPr>
      <w:rFonts w:ascii="Arial" w:hAnsi="Arial" w:cs="Arial"/>
    </w:rPr>
  </w:style>
  <w:style w:type="paragraph" w:customStyle="1" w:styleId="pdg">
    <w:name w:val="pdg"/>
    <w:basedOn w:val="Normal"/>
    <w:rsid w:val="006E1616"/>
    <w:pPr>
      <w:widowControl w:val="0"/>
    </w:pPr>
    <w:rPr>
      <w:rFonts w:eastAsia="Times New Roman" w:cs="Times New Roman"/>
      <w:color w:val="auto"/>
      <w:sz w:val="40"/>
      <w:szCs w:val="40"/>
      <w:lang w:eastAsia="fr-FR"/>
    </w:rPr>
  </w:style>
  <w:style w:type="paragraph" w:customStyle="1" w:styleId="titre12">
    <w:name w:val="&amp;titre 1"/>
    <w:basedOn w:val="Titre1"/>
    <w:rsid w:val="006E1616"/>
    <w:pPr>
      <w:keepNext w:val="0"/>
      <w:pageBreakBefore w:val="0"/>
      <w:pBdr>
        <w:top w:val="single" w:sz="18" w:space="1" w:color="auto" w:shadow="1"/>
        <w:left w:val="single" w:sz="18" w:space="1" w:color="auto" w:shadow="1"/>
        <w:bottom w:val="single" w:sz="18" w:space="1" w:color="auto" w:shadow="1"/>
        <w:right w:val="single" w:sz="18" w:space="1" w:color="auto" w:shadow="1"/>
      </w:pBdr>
      <w:shd w:val="pct5" w:color="auto" w:fill="auto"/>
      <w:spacing w:before="120" w:after="240"/>
      <w:jc w:val="left"/>
    </w:pPr>
    <w:rPr>
      <w:rFonts w:ascii="Comic Sans MS" w:eastAsia="Times New Roman" w:hAnsi="Comic Sans MS" w:cs="Comic Sans MS"/>
      <w:b/>
      <w:bCs/>
      <w:color w:val="auto"/>
      <w:kern w:val="0"/>
      <w:lang w:eastAsia="fr-FR"/>
    </w:rPr>
  </w:style>
  <w:style w:type="paragraph" w:customStyle="1" w:styleId="retrait3">
    <w:name w:val="retrait3"/>
    <w:basedOn w:val="Normal"/>
    <w:rsid w:val="006E1616"/>
    <w:pPr>
      <w:keepLines/>
      <w:widowControl w:val="0"/>
      <w:ind w:left="1418"/>
    </w:pPr>
    <w:rPr>
      <w:rFonts w:ascii="Arial Narrow" w:eastAsia="Times New Roman" w:hAnsi="Arial Narrow" w:cs="Arial Narrow"/>
      <w:color w:val="auto"/>
      <w:lang w:eastAsia="fr-FR"/>
    </w:rPr>
  </w:style>
  <w:style w:type="paragraph" w:customStyle="1" w:styleId="retrait4">
    <w:name w:val="retrait4"/>
    <w:basedOn w:val="Normal"/>
    <w:rsid w:val="006E1616"/>
    <w:pPr>
      <w:keepLines/>
      <w:widowControl w:val="0"/>
      <w:ind w:left="2127"/>
    </w:pPr>
    <w:rPr>
      <w:rFonts w:ascii="Arial Narrow" w:eastAsia="Times New Roman" w:hAnsi="Arial Narrow" w:cs="Arial Narrow"/>
      <w:color w:val="auto"/>
      <w:lang w:eastAsia="fr-FR"/>
    </w:rPr>
  </w:style>
  <w:style w:type="paragraph" w:customStyle="1" w:styleId="Textinclus">
    <w:name w:val="Textinclus"/>
    <w:basedOn w:val="Normal"/>
    <w:rsid w:val="006E1616"/>
    <w:pPr>
      <w:widowControl w:val="0"/>
      <w:spacing w:before="240"/>
    </w:pPr>
    <w:rPr>
      <w:rFonts w:ascii="Comic Sans MS" w:eastAsia="Times New Roman" w:hAnsi="Comic Sans MS" w:cs="Comic Sans MS"/>
      <w:i/>
      <w:iCs/>
      <w:color w:val="auto"/>
      <w:sz w:val="22"/>
      <w:szCs w:val="22"/>
      <w:lang w:eastAsia="fr-FR"/>
    </w:rPr>
  </w:style>
  <w:style w:type="paragraph" w:customStyle="1" w:styleId="Expliquer">
    <w:name w:val="Expliquer"/>
    <w:basedOn w:val="Corpsdetexte"/>
    <w:rsid w:val="006E1616"/>
    <w:pPr>
      <w:widowControl w:val="0"/>
      <w:spacing w:before="60" w:after="60"/>
      <w:ind w:left="2124"/>
    </w:pPr>
    <w:rPr>
      <w:rFonts w:ascii="Comic Sans MS" w:eastAsia="Times New Roman" w:hAnsi="Comic Sans MS" w:cs="Comic Sans MS"/>
      <w:b/>
      <w:bCs/>
      <w:i/>
      <w:iCs/>
      <w:color w:val="auto"/>
      <w:lang w:eastAsia="fr-FR"/>
    </w:rPr>
  </w:style>
  <w:style w:type="paragraph" w:customStyle="1" w:styleId="conclusion">
    <w:name w:val="conclusion"/>
    <w:basedOn w:val="Corpsdetexte"/>
    <w:rsid w:val="006E1616"/>
    <w:pPr>
      <w:widowControl w:val="0"/>
      <w:spacing w:before="60" w:after="60"/>
      <w:ind w:left="708"/>
    </w:pPr>
    <w:rPr>
      <w:rFonts w:ascii="Comic Sans MS" w:eastAsia="Times New Roman" w:hAnsi="Comic Sans MS" w:cs="Comic Sans MS"/>
      <w:b/>
      <w:bCs/>
      <w:color w:val="auto"/>
      <w:lang w:eastAsia="fr-FR"/>
    </w:rPr>
  </w:style>
  <w:style w:type="paragraph" w:customStyle="1" w:styleId="extrait">
    <w:name w:val="extrait"/>
    <w:basedOn w:val="Corpsdetexte"/>
    <w:rsid w:val="006E1616"/>
    <w:pPr>
      <w:widowControl w:val="0"/>
      <w:spacing w:before="60" w:after="60"/>
      <w:jc w:val="right"/>
    </w:pPr>
    <w:rPr>
      <w:rFonts w:ascii="Comic Sans MS" w:eastAsia="Times New Roman" w:hAnsi="Comic Sans MS" w:cs="Comic Sans MS"/>
      <w:i/>
      <w:iCs/>
      <w:color w:val="auto"/>
      <w:sz w:val="16"/>
      <w:szCs w:val="16"/>
      <w:lang w:eastAsia="fr-FR"/>
    </w:rPr>
  </w:style>
  <w:style w:type="paragraph" w:styleId="Corpsdetexte2">
    <w:name w:val="Body Text 2"/>
    <w:basedOn w:val="Normal"/>
    <w:link w:val="Corpsdetexte2Car"/>
    <w:locked/>
    <w:rsid w:val="006E1616"/>
    <w:pPr>
      <w:widowControl w:val="0"/>
    </w:pPr>
    <w:rPr>
      <w:rFonts w:ascii="Comic Sans MS" w:eastAsia="Times New Roman" w:hAnsi="Comic Sans MS" w:cs="Comic Sans MS"/>
      <w:color w:val="auto"/>
      <w:sz w:val="16"/>
      <w:szCs w:val="16"/>
      <w:lang w:eastAsia="fr-FR"/>
    </w:rPr>
  </w:style>
  <w:style w:type="character" w:customStyle="1" w:styleId="Corpsdetexte2Car">
    <w:name w:val="Corps de texte 2 Car"/>
    <w:basedOn w:val="Policepardfaut"/>
    <w:link w:val="Corpsdetexte2"/>
    <w:locked/>
    <w:rsid w:val="006E1616"/>
    <w:rPr>
      <w:rFonts w:ascii="Comic Sans MS" w:hAnsi="Comic Sans MS" w:cs="Comic Sans MS"/>
      <w:sz w:val="16"/>
      <w:szCs w:val="16"/>
    </w:rPr>
  </w:style>
  <w:style w:type="paragraph" w:customStyle="1" w:styleId="Corps2">
    <w:name w:val="Corps2"/>
    <w:basedOn w:val="Corpsdetexte"/>
    <w:rsid w:val="006E1616"/>
    <w:pPr>
      <w:widowControl w:val="0"/>
      <w:spacing w:before="60" w:after="60"/>
      <w:ind w:left="170"/>
    </w:pPr>
    <w:rPr>
      <w:rFonts w:ascii="Comic Sans MS" w:eastAsia="Times New Roman" w:hAnsi="Comic Sans MS" w:cs="Comic Sans MS"/>
      <w:i/>
      <w:iCs/>
      <w:color w:val="auto"/>
      <w:sz w:val="16"/>
      <w:szCs w:val="16"/>
      <w:lang w:eastAsia="fr-FR"/>
    </w:rPr>
  </w:style>
  <w:style w:type="paragraph" w:styleId="Corpsdetexte3">
    <w:name w:val="Body Text 3"/>
    <w:basedOn w:val="Normal"/>
    <w:link w:val="Corpsdetexte3Car"/>
    <w:locked/>
    <w:rsid w:val="006E1616"/>
    <w:pPr>
      <w:widowControl w:val="0"/>
    </w:pPr>
    <w:rPr>
      <w:rFonts w:ascii="Comic Sans MS" w:eastAsia="Times New Roman" w:hAnsi="Comic Sans MS" w:cs="Comic Sans MS"/>
      <w:color w:val="auto"/>
      <w:sz w:val="20"/>
      <w:szCs w:val="20"/>
      <w:lang w:eastAsia="fr-FR"/>
    </w:rPr>
  </w:style>
  <w:style w:type="character" w:customStyle="1" w:styleId="Corpsdetexte3Car">
    <w:name w:val="Corps de texte 3 Car"/>
    <w:basedOn w:val="Policepardfaut"/>
    <w:link w:val="Corpsdetexte3"/>
    <w:locked/>
    <w:rsid w:val="006E1616"/>
    <w:rPr>
      <w:rFonts w:ascii="Comic Sans MS" w:hAnsi="Comic Sans MS" w:cs="Comic Sans MS"/>
      <w:sz w:val="20"/>
      <w:szCs w:val="20"/>
    </w:rPr>
  </w:style>
  <w:style w:type="paragraph" w:styleId="Retraitcorpsdetexte2">
    <w:name w:val="Body Text Indent 2"/>
    <w:basedOn w:val="Normal"/>
    <w:link w:val="Retraitcorpsdetexte2Car"/>
    <w:locked/>
    <w:rsid w:val="006E1616"/>
    <w:pPr>
      <w:widowControl w:val="0"/>
      <w:ind w:left="357" w:hanging="357"/>
    </w:pPr>
    <w:rPr>
      <w:rFonts w:ascii="Comic Sans MS" w:eastAsia="Times New Roman" w:hAnsi="Comic Sans MS" w:cs="Comic Sans MS"/>
      <w:color w:val="auto"/>
      <w:sz w:val="20"/>
      <w:szCs w:val="20"/>
      <w:lang w:eastAsia="fr-FR"/>
    </w:rPr>
  </w:style>
  <w:style w:type="character" w:customStyle="1" w:styleId="Retraitcorpsdetexte2Car">
    <w:name w:val="Retrait corps de texte 2 Car"/>
    <w:basedOn w:val="Policepardfaut"/>
    <w:link w:val="Retraitcorpsdetexte2"/>
    <w:locked/>
    <w:rsid w:val="006E1616"/>
    <w:rPr>
      <w:rFonts w:ascii="Comic Sans MS" w:hAnsi="Comic Sans MS" w:cs="Comic Sans MS"/>
      <w:sz w:val="20"/>
      <w:szCs w:val="20"/>
    </w:rPr>
  </w:style>
  <w:style w:type="paragraph" w:styleId="Tabledesillustrations">
    <w:name w:val="table of figures"/>
    <w:basedOn w:val="Normal"/>
    <w:next w:val="Normal"/>
    <w:locked/>
    <w:rsid w:val="006E1616"/>
    <w:pPr>
      <w:widowControl w:val="0"/>
      <w:ind w:left="400" w:hanging="400"/>
    </w:pPr>
    <w:rPr>
      <w:rFonts w:ascii="Comic Sans MS" w:eastAsia="Times New Roman" w:hAnsi="Comic Sans MS" w:cs="Comic Sans MS"/>
      <w:color w:val="auto"/>
      <w:lang w:eastAsia="fr-FR"/>
    </w:rPr>
  </w:style>
  <w:style w:type="character" w:customStyle="1" w:styleId="MCar">
    <w:name w:val="M Car"/>
    <w:link w:val="M"/>
    <w:locked/>
    <w:rsid w:val="006E1616"/>
    <w:rPr>
      <w:rFonts w:ascii="Arial" w:hAnsi="Arial"/>
      <w:i/>
      <w:iCs/>
      <w:sz w:val="24"/>
      <w:szCs w:val="24"/>
    </w:rPr>
  </w:style>
  <w:style w:type="character" w:customStyle="1" w:styleId="METHODOLOGIECar">
    <w:name w:val="METHODOLOGIE Car"/>
    <w:link w:val="METHODOLOGIE"/>
    <w:locked/>
    <w:rsid w:val="006E1616"/>
    <w:rPr>
      <w:rFonts w:ascii="Arial Narrow" w:hAnsi="Arial Narrow" w:cs="Arial Narrow"/>
      <w:i/>
      <w:iCs/>
      <w:sz w:val="24"/>
      <w:szCs w:val="24"/>
    </w:rPr>
  </w:style>
  <w:style w:type="character" w:customStyle="1" w:styleId="A1Car">
    <w:name w:val="A1 Car"/>
    <w:link w:val="A1"/>
    <w:locked/>
    <w:rsid w:val="006E1616"/>
    <w:rPr>
      <w:rFonts w:ascii="Comic Sans MS" w:hAnsi="Comic Sans MS" w:cs="Comic Sans MS"/>
      <w:sz w:val="18"/>
      <w:szCs w:val="18"/>
      <w:shd w:val="pct5" w:color="auto" w:fill="FFFFFF"/>
    </w:rPr>
  </w:style>
  <w:style w:type="character" w:customStyle="1" w:styleId="glossaire">
    <w:name w:val="glossaire"/>
    <w:rsid w:val="006E1616"/>
    <w:rPr>
      <w:rFonts w:cs="Times New Roman"/>
    </w:rPr>
  </w:style>
  <w:style w:type="paragraph" w:styleId="NormalWeb">
    <w:name w:val="Normal (Web)"/>
    <w:basedOn w:val="Normal"/>
    <w:locked/>
    <w:rsid w:val="006E1616"/>
    <w:pPr>
      <w:spacing w:before="100" w:beforeAutospacing="1" w:after="100" w:afterAutospacing="1"/>
      <w:jc w:val="left"/>
    </w:pPr>
    <w:rPr>
      <w:rFonts w:eastAsia="Times New Roman" w:cs="Times New Roman"/>
      <w:color w:val="auto"/>
      <w:lang w:eastAsia="fr-FR"/>
    </w:rPr>
  </w:style>
  <w:style w:type="character" w:customStyle="1" w:styleId="QCar">
    <w:name w:val="Q Car"/>
    <w:link w:val="Q"/>
    <w:locked/>
    <w:rsid w:val="006E1616"/>
    <w:rPr>
      <w:rFonts w:ascii="Comic Sans MS" w:hAnsi="Comic Sans MS" w:cs="Comic Sans MS"/>
      <w:i/>
      <w:iCs/>
      <w:sz w:val="20"/>
      <w:szCs w:val="20"/>
    </w:rPr>
  </w:style>
  <w:style w:type="paragraph" w:customStyle="1" w:styleId="QR">
    <w:name w:val="QR"/>
    <w:basedOn w:val="Q"/>
    <w:rsid w:val="006E1616"/>
    <w:pPr>
      <w:keepNext w:val="0"/>
      <w:keepLines/>
      <w:widowControl/>
      <w:spacing w:before="0"/>
      <w:ind w:left="1416"/>
      <w:jc w:val="left"/>
    </w:pPr>
    <w:rPr>
      <w:rFonts w:ascii="Arial" w:hAnsi="Arial" w:cs="Arial"/>
      <w:sz w:val="16"/>
      <w:szCs w:val="16"/>
    </w:rPr>
  </w:style>
  <w:style w:type="character" w:customStyle="1" w:styleId="t11noir">
    <w:name w:val="t11 noir"/>
    <w:rsid w:val="006E1616"/>
    <w:rPr>
      <w:rFonts w:cs="Times New Roman"/>
    </w:rPr>
  </w:style>
  <w:style w:type="character" w:customStyle="1" w:styleId="t11orange">
    <w:name w:val="t11 orange"/>
    <w:rsid w:val="006E1616"/>
    <w:rPr>
      <w:rFonts w:cs="Times New Roman"/>
    </w:rPr>
  </w:style>
  <w:style w:type="paragraph" w:customStyle="1" w:styleId="NormalNouveau">
    <w:name w:val="NormalNouveau"/>
    <w:basedOn w:val="Normal"/>
    <w:qFormat/>
    <w:rsid w:val="006E1616"/>
    <w:rPr>
      <w:rFonts w:ascii="Cambria" w:hAnsi="Cambria" w:cs="Cambria"/>
      <w:color w:val="auto"/>
    </w:rPr>
  </w:style>
  <w:style w:type="character" w:customStyle="1" w:styleId="CarCar19">
    <w:name w:val="Car Car19"/>
    <w:locked/>
    <w:rsid w:val="006E1616"/>
    <w:rPr>
      <w:rFonts w:ascii="Arial Black" w:eastAsia="MS Gothi" w:hAnsi="Arial Black" w:cs="Arial Black"/>
      <w:b/>
      <w:bCs/>
      <w:color w:val="548DD4"/>
      <w:sz w:val="26"/>
      <w:szCs w:val="26"/>
      <w:lang w:val="fr-FR" w:eastAsia="en-US"/>
    </w:rPr>
  </w:style>
  <w:style w:type="character" w:customStyle="1" w:styleId="CarCar12">
    <w:name w:val="Car Car12"/>
    <w:locked/>
    <w:rsid w:val="006E1616"/>
    <w:rPr>
      <w:rFonts w:ascii="Arial" w:eastAsia="?????? Pro W3" w:hAnsi="Arial" w:cs="Arial"/>
      <w:i/>
      <w:iCs/>
      <w:color w:val="000000"/>
      <w:sz w:val="24"/>
      <w:szCs w:val="24"/>
      <w:lang w:val="fr-FR" w:eastAsia="en-US"/>
    </w:rPr>
  </w:style>
  <w:style w:type="character" w:customStyle="1" w:styleId="georgelCar">
    <w:name w:val="georgel Car"/>
    <w:link w:val="georgel"/>
    <w:locked/>
    <w:rsid w:val="006E1616"/>
    <w:rPr>
      <w:rFonts w:ascii="Comic Sans MS Bold" w:eastAsia="?????? Pro W3" w:hAnsi="Comic Sans MS Bold" w:cs="Comic Sans MS Bold"/>
      <w:vanish/>
      <w:color w:val="000000"/>
      <w:sz w:val="16"/>
      <w:szCs w:val="16"/>
    </w:rPr>
  </w:style>
  <w:style w:type="character" w:styleId="Accentuationlgre">
    <w:name w:val="Subtle Emphasis"/>
    <w:basedOn w:val="Policepardfaut"/>
    <w:uiPriority w:val="19"/>
    <w:qFormat/>
    <w:rsid w:val="006E1616"/>
    <w:rPr>
      <w:rFonts w:cs="Times New Roman"/>
      <w:i/>
      <w:iCs/>
      <w:color w:val="808080"/>
    </w:rPr>
  </w:style>
  <w:style w:type="paragraph" w:styleId="Citation">
    <w:name w:val="Quote"/>
    <w:basedOn w:val="Normal"/>
    <w:next w:val="Normal"/>
    <w:link w:val="CitationCar"/>
    <w:uiPriority w:val="29"/>
    <w:qFormat/>
    <w:rsid w:val="006E1616"/>
    <w:rPr>
      <w:i/>
      <w:iCs/>
      <w:sz w:val="20"/>
      <w:szCs w:val="20"/>
    </w:rPr>
  </w:style>
  <w:style w:type="character" w:customStyle="1" w:styleId="CitationCar">
    <w:name w:val="Citation Car"/>
    <w:basedOn w:val="Policepardfaut"/>
    <w:link w:val="Citation"/>
    <w:uiPriority w:val="29"/>
    <w:locked/>
    <w:rsid w:val="006E1616"/>
    <w:rPr>
      <w:rFonts w:ascii="Arial" w:eastAsia="?????? Pro W3" w:hAnsi="Arial" w:cs="Arial"/>
      <w:i/>
      <w:iCs/>
      <w:color w:val="000000"/>
      <w:sz w:val="20"/>
      <w:szCs w:val="20"/>
      <w:lang w:eastAsia="en-US"/>
    </w:rPr>
  </w:style>
  <w:style w:type="paragraph" w:styleId="Paragraphedeliste">
    <w:name w:val="List Paragraph"/>
    <w:basedOn w:val="Normal"/>
    <w:uiPriority w:val="34"/>
    <w:qFormat/>
    <w:rsid w:val="006E1616"/>
    <w:pPr>
      <w:ind w:left="720"/>
    </w:pPr>
  </w:style>
  <w:style w:type="table" w:styleId="Grilledutableau">
    <w:name w:val="Table Grid"/>
    <w:basedOn w:val="TableauNormal"/>
    <w:locked/>
    <w:rsid w:val="006E1616"/>
    <w:rPr>
      <w:rFonts w:ascii="Arial"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Car">
    <w:name w:val="E Car"/>
    <w:link w:val="E"/>
    <w:locked/>
    <w:rsid w:val="006E1616"/>
    <w:rPr>
      <w:rFonts w:ascii="Comic Sans MS" w:hAnsi="Comic Sans MS" w:cs="Comic Sans MS"/>
      <w:i/>
      <w:iCs/>
      <w:sz w:val="24"/>
      <w:szCs w:val="24"/>
    </w:rPr>
  </w:style>
  <w:style w:type="paragraph" w:customStyle="1" w:styleId="Nouveautexte">
    <w:name w:val="Nouveau texte"/>
    <w:basedOn w:val="Normal"/>
    <w:qFormat/>
    <w:rsid w:val="006E1616"/>
    <w:rPr>
      <w:color w:val="1F497D"/>
    </w:rPr>
  </w:style>
  <w:style w:type="paragraph" w:styleId="Adresseexpditeur">
    <w:name w:val="envelope return"/>
    <w:basedOn w:val="Normal"/>
    <w:locked/>
    <w:rsid w:val="006E1616"/>
    <w:rPr>
      <w:rFonts w:ascii="Calibri" w:eastAsia="MS Gothi" w:hAnsi="Calibri" w:cs="Calibri"/>
    </w:rPr>
  </w:style>
  <w:style w:type="paragraph" w:customStyle="1" w:styleId="texteniveau20">
    <w:name w:val="texte niveau 2"/>
    <w:basedOn w:val="Normal"/>
    <w:rsid w:val="006E1616"/>
    <w:pPr>
      <w:keepLines/>
      <w:ind w:left="708"/>
    </w:pPr>
  </w:style>
  <w:style w:type="paragraph" w:customStyle="1" w:styleId="ECoCo">
    <w:name w:val="ECoCo"/>
    <w:basedOn w:val="Normal"/>
    <w:rsid w:val="006E1616"/>
    <w:pPr>
      <w:keepLines/>
      <w:spacing w:after="120"/>
      <w:ind w:left="709"/>
    </w:pPr>
    <w:rPr>
      <w:rFonts w:ascii="Comic Sans MS" w:hAnsi="Comic Sans MS" w:cs="Comic Sans MS"/>
      <w:i/>
      <w:iCs/>
    </w:rPr>
  </w:style>
  <w:style w:type="paragraph" w:customStyle="1" w:styleId="comodul0">
    <w:name w:val="comodul"/>
    <w:basedOn w:val="Normal"/>
    <w:rsid w:val="006E1616"/>
  </w:style>
  <w:style w:type="paragraph" w:customStyle="1" w:styleId="modul0">
    <w:name w:val="modul"/>
    <w:basedOn w:val="Normal"/>
    <w:rsid w:val="006E1616"/>
    <w:rPr>
      <w:vanish/>
    </w:rPr>
  </w:style>
  <w:style w:type="paragraph" w:styleId="Liste4">
    <w:name w:val="List 4"/>
    <w:basedOn w:val="Normal"/>
    <w:locked/>
    <w:rsid w:val="006E1616"/>
    <w:pPr>
      <w:spacing w:after="120" w:line="240" w:lineRule="atLeast"/>
      <w:ind w:left="283" w:hanging="283"/>
    </w:pPr>
  </w:style>
  <w:style w:type="paragraph" w:customStyle="1" w:styleId="pdg2">
    <w:name w:val="pdg2"/>
    <w:basedOn w:val="pdg"/>
    <w:rsid w:val="006E1616"/>
    <w:pPr>
      <w:pBdr>
        <w:top w:val="single" w:sz="12" w:space="10" w:color="auto"/>
        <w:left w:val="single" w:sz="12" w:space="10" w:color="auto"/>
        <w:bottom w:val="single" w:sz="12" w:space="10" w:color="auto"/>
        <w:right w:val="single" w:sz="12" w:space="10" w:color="auto"/>
      </w:pBdr>
      <w:spacing w:before="960"/>
      <w:jc w:val="left"/>
    </w:pPr>
    <w:rPr>
      <w:rFonts w:ascii="Technical" w:hAnsi="Technical" w:cs="Technical"/>
    </w:rPr>
  </w:style>
  <w:style w:type="paragraph" w:customStyle="1" w:styleId="ENTREELISTE">
    <w:name w:val="ENTREE LISTE"/>
    <w:rsid w:val="006E1616"/>
    <w:pPr>
      <w:keepLines/>
      <w:tabs>
        <w:tab w:val="left" w:pos="1440"/>
      </w:tabs>
      <w:spacing w:after="480" w:line="240" w:lineRule="exact"/>
      <w:ind w:left="1440" w:right="576" w:hanging="1440"/>
    </w:pPr>
    <w:rPr>
      <w:rFonts w:ascii="Bookman" w:hAnsi="Bookman" w:cs="Bookman"/>
      <w:sz w:val="24"/>
      <w:szCs w:val="24"/>
    </w:rPr>
  </w:style>
  <w:style w:type="paragraph" w:customStyle="1" w:styleId="LISTENUMEROTEE">
    <w:name w:val="LISTE NUMEROTEE"/>
    <w:rsid w:val="006E1616"/>
    <w:pPr>
      <w:keepLines/>
      <w:spacing w:before="240" w:after="240" w:line="240" w:lineRule="exact"/>
      <w:ind w:left="573" w:right="573" w:hanging="573"/>
      <w:jc w:val="both"/>
    </w:pPr>
    <w:rPr>
      <w:rFonts w:ascii="Courier" w:hAnsi="Courier" w:cs="Courier"/>
      <w:sz w:val="24"/>
      <w:szCs w:val="24"/>
    </w:rPr>
  </w:style>
  <w:style w:type="paragraph" w:customStyle="1" w:styleId="GAUCHECOTE-A-COTE">
    <w:name w:val="GAUCHE COTE-A-COTE"/>
    <w:rsid w:val="006E1616"/>
    <w:pPr>
      <w:spacing w:line="240" w:lineRule="exact"/>
      <w:ind w:right="4680"/>
    </w:pPr>
    <w:rPr>
      <w:rFonts w:ascii="Bookman" w:hAnsi="Bookman" w:cs="Bookman"/>
      <w:sz w:val="24"/>
      <w:szCs w:val="24"/>
    </w:rPr>
  </w:style>
  <w:style w:type="paragraph" w:customStyle="1" w:styleId="DROITECOTE-A-COTE">
    <w:name w:val="DROITE COTE-A-COTE"/>
    <w:rsid w:val="006E1616"/>
    <w:pPr>
      <w:spacing w:line="240" w:lineRule="exact"/>
      <w:ind w:left="4680"/>
    </w:pPr>
    <w:rPr>
      <w:rFonts w:ascii="Bookman" w:hAnsi="Bookman" w:cs="Bookman"/>
      <w:sz w:val="24"/>
      <w:szCs w:val="24"/>
    </w:rPr>
  </w:style>
  <w:style w:type="paragraph" w:customStyle="1" w:styleId="SOUSTITRE">
    <w:name w:val="SOUS TITRE"/>
    <w:rsid w:val="006E1616"/>
    <w:pPr>
      <w:spacing w:before="120" w:after="120" w:line="240" w:lineRule="exact"/>
      <w:jc w:val="both"/>
    </w:pPr>
    <w:rPr>
      <w:rFonts w:ascii="Avenir Black" w:hAnsi="Avenir Black" w:cs="Helv"/>
      <w:b/>
      <w:bCs/>
      <w:sz w:val="24"/>
      <w:szCs w:val="24"/>
    </w:rPr>
  </w:style>
  <w:style w:type="paragraph" w:customStyle="1" w:styleId="dr0">
    <w:name w:val="dr"/>
    <w:basedOn w:val="R"/>
    <w:rsid w:val="006E1616"/>
  </w:style>
  <w:style w:type="paragraph" w:customStyle="1" w:styleId="drl0">
    <w:name w:val="drl"/>
    <w:basedOn w:val="RL"/>
    <w:rsid w:val="006E1616"/>
  </w:style>
  <w:style w:type="paragraph" w:customStyle="1" w:styleId="drd0">
    <w:name w:val="drd"/>
    <w:basedOn w:val="Rd"/>
    <w:rsid w:val="006E1616"/>
  </w:style>
  <w:style w:type="paragraph" w:customStyle="1" w:styleId="dql0">
    <w:name w:val="dql"/>
    <w:basedOn w:val="QL"/>
    <w:rsid w:val="006E1616"/>
  </w:style>
  <w:style w:type="paragraph" w:customStyle="1" w:styleId="dqd0">
    <w:name w:val="dqd"/>
    <w:basedOn w:val="QD"/>
    <w:rsid w:val="006E1616"/>
  </w:style>
  <w:style w:type="paragraph" w:customStyle="1" w:styleId="dq0">
    <w:name w:val="dq"/>
    <w:basedOn w:val="Q"/>
    <w:rsid w:val="006E1616"/>
  </w:style>
  <w:style w:type="paragraph" w:styleId="Titre0">
    <w:name w:val="Title"/>
    <w:basedOn w:val="Normal"/>
    <w:next w:val="Normal"/>
    <w:link w:val="TitreCar"/>
    <w:qFormat/>
    <w:rsid w:val="006E1616"/>
    <w:pPr>
      <w:keepNext/>
      <w:keepLines/>
      <w:spacing w:before="2160" w:after="3000"/>
      <w:jc w:val="center"/>
      <w:outlineLvl w:val="0"/>
    </w:pPr>
    <w:rPr>
      <w:rFonts w:cs="Century Gothic"/>
      <w:b/>
      <w:bCs/>
      <w:kern w:val="28"/>
      <w:sz w:val="48"/>
      <w:szCs w:val="32"/>
    </w:rPr>
  </w:style>
  <w:style w:type="character" w:customStyle="1" w:styleId="TitreCar">
    <w:name w:val="Titre Car"/>
    <w:basedOn w:val="Policepardfaut"/>
    <w:link w:val="Titre0"/>
    <w:locked/>
    <w:rsid w:val="006E1616"/>
    <w:rPr>
      <w:rFonts w:ascii="Arial" w:eastAsia="?????? Pro W3" w:hAnsi="Arial" w:cs="Century Gothic"/>
      <w:b/>
      <w:bCs/>
      <w:color w:val="000000"/>
      <w:kern w:val="28"/>
      <w:sz w:val="48"/>
      <w:szCs w:val="32"/>
      <w:lang w:eastAsia="en-US"/>
    </w:rPr>
  </w:style>
  <w:style w:type="paragraph" w:customStyle="1" w:styleId="note0">
    <w:name w:val="note"/>
    <w:basedOn w:val="Normal"/>
    <w:rsid w:val="006E1616"/>
    <w:pPr>
      <w:shd w:val="pct5" w:color="auto" w:fill="auto"/>
      <w:ind w:left="1418"/>
    </w:pPr>
  </w:style>
  <w:style w:type="paragraph" w:customStyle="1" w:styleId="notepourmoi">
    <w:name w:val="notepourmoi"/>
    <w:basedOn w:val="Normal"/>
    <w:rsid w:val="006E1616"/>
    <w:rPr>
      <w:rFonts w:ascii="Arial Narrow" w:hAnsi="Arial Narrow" w:cs="Arial Narrow"/>
      <w:vanish/>
      <w:sz w:val="40"/>
      <w:szCs w:val="40"/>
    </w:rPr>
  </w:style>
  <w:style w:type="paragraph" w:customStyle="1" w:styleId="P2">
    <w:name w:val="P2"/>
    <w:basedOn w:val="Normal"/>
    <w:rsid w:val="006E1616"/>
    <w:pPr>
      <w:spacing w:after="120"/>
      <w:ind w:left="567"/>
    </w:pPr>
    <w:rPr>
      <w:rFonts w:ascii="Arial Narrow" w:hAnsi="Arial Narrow" w:cs="Arial Narrow"/>
      <w:sz w:val="28"/>
      <w:szCs w:val="28"/>
    </w:rPr>
  </w:style>
  <w:style w:type="paragraph" w:customStyle="1" w:styleId="S2">
    <w:name w:val="S2"/>
    <w:basedOn w:val="P2"/>
    <w:rsid w:val="006E1616"/>
    <w:pPr>
      <w:pBdr>
        <w:left w:val="double" w:sz="6" w:space="1" w:color="auto"/>
      </w:pBdr>
      <w:ind w:left="1701"/>
    </w:pPr>
    <w:rPr>
      <w:sz w:val="20"/>
      <w:szCs w:val="20"/>
    </w:rPr>
  </w:style>
  <w:style w:type="paragraph" w:customStyle="1" w:styleId="P1">
    <w:name w:val="P1"/>
    <w:basedOn w:val="P2"/>
    <w:rsid w:val="006E1616"/>
    <w:pPr>
      <w:ind w:left="0"/>
    </w:pPr>
  </w:style>
  <w:style w:type="paragraph" w:customStyle="1" w:styleId="S">
    <w:name w:val="S"/>
    <w:basedOn w:val="S2"/>
    <w:rsid w:val="006E1616"/>
    <w:pPr>
      <w:spacing w:after="0"/>
      <w:ind w:left="1134"/>
    </w:pPr>
    <w:rPr>
      <w:sz w:val="24"/>
      <w:szCs w:val="24"/>
    </w:rPr>
  </w:style>
  <w:style w:type="paragraph" w:customStyle="1" w:styleId="Adresse">
    <w:name w:val="Adresse"/>
    <w:basedOn w:val="Normal"/>
    <w:next w:val="Titre1"/>
    <w:rsid w:val="006E1616"/>
    <w:pPr>
      <w:pBdr>
        <w:top w:val="double" w:sz="6" w:space="1" w:color="auto"/>
        <w:left w:val="double" w:sz="6" w:space="1" w:color="auto"/>
        <w:bottom w:val="double" w:sz="6" w:space="1" w:color="auto"/>
        <w:right w:val="double" w:sz="6" w:space="1" w:color="auto"/>
      </w:pBdr>
      <w:ind w:left="3402"/>
    </w:pPr>
    <w:rPr>
      <w:rFonts w:ascii="Times New Roman" w:hAnsi="Times New Roman" w:cs="Times New Roman"/>
    </w:rPr>
  </w:style>
  <w:style w:type="paragraph" w:customStyle="1" w:styleId="Document">
    <w:name w:val="Document"/>
    <w:basedOn w:val="Normal"/>
    <w:rsid w:val="006E1616"/>
    <w:pPr>
      <w:keepLines/>
      <w:ind w:left="708"/>
    </w:pPr>
  </w:style>
  <w:style w:type="paragraph" w:customStyle="1" w:styleId="AncienCode">
    <w:name w:val="AncienCode"/>
    <w:basedOn w:val="texteniveau20"/>
    <w:rsid w:val="006E1616"/>
    <w:rPr>
      <w:i/>
      <w:iCs/>
    </w:rPr>
  </w:style>
  <w:style w:type="character" w:customStyle="1" w:styleId="1Car">
    <w:name w:val="1 Car"/>
    <w:link w:val="1"/>
    <w:locked/>
    <w:rsid w:val="006E1616"/>
    <w:rPr>
      <w:rFonts w:ascii="Comic Sans MS" w:hAnsi="Comic Sans MS" w:cs="Comic Sans MS"/>
      <w:sz w:val="28"/>
      <w:szCs w:val="28"/>
    </w:rPr>
  </w:style>
  <w:style w:type="character" w:customStyle="1" w:styleId="QLCar">
    <w:name w:val="QL Car"/>
    <w:link w:val="QL"/>
    <w:locked/>
    <w:rsid w:val="006E1616"/>
    <w:rPr>
      <w:rFonts w:ascii="Arial Narrow" w:hAnsi="Arial Narrow" w:cs="Arial Narrow"/>
      <w:i/>
      <w:iCs/>
      <w:sz w:val="20"/>
      <w:szCs w:val="20"/>
    </w:rPr>
  </w:style>
  <w:style w:type="paragraph" w:styleId="Liste3">
    <w:name w:val="List 3"/>
    <w:basedOn w:val="Normal"/>
    <w:locked/>
    <w:rsid w:val="006E1616"/>
    <w:pPr>
      <w:spacing w:after="120" w:line="240" w:lineRule="atLeast"/>
      <w:ind w:left="283" w:hanging="283"/>
    </w:pPr>
  </w:style>
  <w:style w:type="paragraph" w:customStyle="1" w:styleId="DocumentAnnexe">
    <w:name w:val="DocumentAnnexe"/>
    <w:basedOn w:val="Normal"/>
    <w:rsid w:val="006E1616"/>
    <w:pPr>
      <w:keepLines/>
      <w:ind w:left="708"/>
    </w:pPr>
  </w:style>
  <w:style w:type="paragraph" w:styleId="Notedefin">
    <w:name w:val="endnote text"/>
    <w:basedOn w:val="Normal"/>
    <w:link w:val="NotedefinCar"/>
    <w:locked/>
    <w:rsid w:val="006E1616"/>
    <w:rPr>
      <w:sz w:val="20"/>
      <w:szCs w:val="20"/>
    </w:rPr>
  </w:style>
  <w:style w:type="character" w:customStyle="1" w:styleId="NotedefinCar">
    <w:name w:val="Note de fin Car"/>
    <w:basedOn w:val="Policepardfaut"/>
    <w:link w:val="Notedefin"/>
    <w:locked/>
    <w:rsid w:val="006E1616"/>
    <w:rPr>
      <w:rFonts w:ascii="Arial" w:eastAsia="?????? Pro W3" w:hAnsi="Arial" w:cs="Arial"/>
      <w:color w:val="000000"/>
      <w:sz w:val="20"/>
      <w:szCs w:val="20"/>
      <w:lang w:eastAsia="en-US"/>
    </w:rPr>
  </w:style>
  <w:style w:type="paragraph" w:customStyle="1" w:styleId="Styletexteniveau2Gauche375cm">
    <w:name w:val="Style texte niveau 2 + Gauche :  375 cm"/>
    <w:basedOn w:val="texteniveau20"/>
    <w:rsid w:val="006E1616"/>
  </w:style>
  <w:style w:type="character" w:styleId="Accentuationintense">
    <w:name w:val="Intense Emphasis"/>
    <w:basedOn w:val="Policepardfaut"/>
    <w:uiPriority w:val="99"/>
    <w:qFormat/>
    <w:rsid w:val="006E1616"/>
    <w:rPr>
      <w:rFonts w:cs="Times New Roman"/>
      <w:b/>
      <w:bCs/>
      <w:i/>
      <w:iCs/>
      <w:color w:val="auto"/>
    </w:rPr>
  </w:style>
  <w:style w:type="character" w:customStyle="1" w:styleId="GCar">
    <w:name w:val="G Car"/>
    <w:link w:val="G"/>
    <w:uiPriority w:val="99"/>
    <w:locked/>
    <w:rsid w:val="006E1616"/>
    <w:rPr>
      <w:rFonts w:ascii="LinePrinter" w:hAnsi="LinePrinter" w:cs="LinePrinter"/>
      <w:vanish/>
      <w:sz w:val="24"/>
      <w:szCs w:val="24"/>
    </w:rPr>
  </w:style>
  <w:style w:type="paragraph" w:styleId="Lgende">
    <w:name w:val="caption"/>
    <w:basedOn w:val="Normal"/>
    <w:next w:val="Normal"/>
    <w:uiPriority w:val="99"/>
    <w:qFormat/>
    <w:rsid w:val="006E1616"/>
    <w:rPr>
      <w:b/>
      <w:bCs/>
    </w:rPr>
  </w:style>
  <w:style w:type="character" w:customStyle="1" w:styleId="TCar">
    <w:name w:val="T Car"/>
    <w:link w:val="T"/>
    <w:uiPriority w:val="99"/>
    <w:locked/>
    <w:rsid w:val="006E1616"/>
    <w:rPr>
      <w:rFonts w:ascii="Arial" w:hAnsi="Arial" w:cs="Comic Sans MS"/>
      <w:b/>
      <w:bCs/>
      <w:sz w:val="32"/>
      <w:szCs w:val="32"/>
    </w:rPr>
  </w:style>
  <w:style w:type="paragraph" w:styleId="Index8">
    <w:name w:val="index 8"/>
    <w:basedOn w:val="Normal"/>
    <w:next w:val="Normal"/>
    <w:autoRedefine/>
    <w:uiPriority w:val="99"/>
    <w:locked/>
    <w:rsid w:val="006E1616"/>
    <w:pPr>
      <w:ind w:left="1600" w:hanging="200"/>
    </w:pPr>
  </w:style>
  <w:style w:type="paragraph" w:styleId="Index9">
    <w:name w:val="index 9"/>
    <w:basedOn w:val="Normal"/>
    <w:next w:val="Normal"/>
    <w:autoRedefine/>
    <w:uiPriority w:val="99"/>
    <w:locked/>
    <w:rsid w:val="006E1616"/>
    <w:pPr>
      <w:ind w:left="1800" w:hanging="200"/>
    </w:pPr>
  </w:style>
  <w:style w:type="paragraph" w:customStyle="1" w:styleId="ProverbeLivre">
    <w:name w:val="ProverbeLivre"/>
    <w:basedOn w:val="proverbe"/>
    <w:autoRedefine/>
    <w:uiPriority w:val="99"/>
    <w:rsid w:val="006E1616"/>
    <w:pPr>
      <w:spacing w:before="0" w:after="0"/>
      <w:jc w:val="right"/>
    </w:pPr>
    <w:rPr>
      <w:vanish/>
    </w:rPr>
  </w:style>
  <w:style w:type="paragraph" w:customStyle="1" w:styleId="ProverbeKey">
    <w:name w:val="ProverbeKey"/>
    <w:basedOn w:val="proverbe"/>
    <w:uiPriority w:val="99"/>
    <w:rsid w:val="006E1616"/>
    <w:pPr>
      <w:spacing w:before="0" w:after="0"/>
      <w:jc w:val="right"/>
    </w:pPr>
    <w:rPr>
      <w:vanish/>
    </w:rPr>
  </w:style>
  <w:style w:type="paragraph" w:customStyle="1" w:styleId="Photo">
    <w:name w:val="Photo"/>
    <w:basedOn w:val="Normal"/>
    <w:qFormat/>
    <w:rsid w:val="006E1616"/>
    <w:pPr>
      <w:keepNext/>
      <w:spacing w:before="240"/>
    </w:pPr>
    <w:rPr>
      <w:noProof/>
      <w:lang w:eastAsia="fr-FR"/>
    </w:rPr>
  </w:style>
  <w:style w:type="paragraph" w:customStyle="1" w:styleId="Phot">
    <w:name w:val="Phot"/>
    <w:basedOn w:val="Normal"/>
    <w:uiPriority w:val="99"/>
    <w:rsid w:val="006E1616"/>
    <w:pPr>
      <w:spacing w:before="0"/>
    </w:pPr>
    <w:rPr>
      <w:noProof/>
      <w:lang w:eastAsia="fr-FR"/>
    </w:rPr>
  </w:style>
  <w:style w:type="paragraph" w:styleId="Sansinterligne">
    <w:name w:val="No Spacing"/>
    <w:uiPriority w:val="1"/>
    <w:qFormat/>
    <w:rsid w:val="00FF2BAA"/>
    <w:pPr>
      <w:jc w:val="both"/>
    </w:pPr>
    <w:rPr>
      <w:rFonts w:ascii="Arial" w:eastAsia="?????? Pro W3" w:hAnsi="Arial" w:cs="Arial"/>
      <w:color w:val="000000"/>
      <w:sz w:val="24"/>
      <w:szCs w:val="24"/>
      <w:lang w:eastAsia="en-US"/>
    </w:rPr>
  </w:style>
  <w:style w:type="paragraph" w:customStyle="1" w:styleId="Commentairetire">
    <w:name w:val="Commentaire tire"/>
    <w:basedOn w:val="Normal"/>
    <w:rsid w:val="0036044D"/>
    <w:pPr>
      <w:suppressAutoHyphens/>
      <w:jc w:val="center"/>
      <w:outlineLvl w:val="0"/>
    </w:pPr>
    <w:rPr>
      <w:i/>
      <w:iCs/>
      <w:sz w:val="36"/>
      <w:szCs w:val="36"/>
      <w:lang w:eastAsia="ar-SA"/>
    </w:rPr>
  </w:style>
  <w:style w:type="character" w:customStyle="1" w:styleId="plan1Car">
    <w:name w:val="plan1 Car"/>
    <w:link w:val="plan1"/>
    <w:uiPriority w:val="99"/>
    <w:rsid w:val="0036044D"/>
    <w:rPr>
      <w:rFonts w:ascii="Arial Narrow" w:hAnsi="Arial Narrow" w:cs="Arial Narrow"/>
      <w:i/>
      <w:iCs/>
      <w:sz w:val="20"/>
      <w:szCs w:val="20"/>
      <w:shd w:val="pct10" w:color="auto" w:fill="FFFFFF"/>
    </w:rPr>
  </w:style>
  <w:style w:type="paragraph" w:styleId="Textebrut">
    <w:name w:val="Plain Text"/>
    <w:basedOn w:val="Normal"/>
    <w:link w:val="TextebrutCar"/>
    <w:locked/>
    <w:rsid w:val="0036044D"/>
    <w:rPr>
      <w:rFonts w:ascii="Courier New" w:hAnsi="Courier New" w:cs="Courier New"/>
    </w:rPr>
  </w:style>
  <w:style w:type="character" w:customStyle="1" w:styleId="TextebrutCar">
    <w:name w:val="Texte brut Car"/>
    <w:basedOn w:val="Policepardfaut"/>
    <w:link w:val="Textebrut"/>
    <w:rsid w:val="0036044D"/>
    <w:rPr>
      <w:rFonts w:ascii="Courier New" w:eastAsia="?????? Pro W3" w:hAnsi="Courier New" w:cs="Courier New"/>
      <w:color w:val="000000"/>
      <w:sz w:val="24"/>
      <w:szCs w:val="24"/>
      <w:lang w:eastAsia="en-US"/>
    </w:rPr>
  </w:style>
  <w:style w:type="paragraph" w:customStyle="1" w:styleId="spip">
    <w:name w:val="spip"/>
    <w:basedOn w:val="Normal"/>
    <w:rsid w:val="0036044D"/>
    <w:pPr>
      <w:spacing w:before="100" w:beforeAutospacing="1" w:after="100" w:afterAutospacing="1"/>
    </w:pPr>
    <w:rPr>
      <w:rFonts w:ascii="Times New Roman" w:hAnsi="Times New Roman"/>
    </w:rPr>
  </w:style>
  <w:style w:type="character" w:customStyle="1" w:styleId="item1">
    <w:name w:val="item1"/>
    <w:rsid w:val="0036044D"/>
    <w:rPr>
      <w:rFonts w:ascii="Arial" w:hAnsi="Arial" w:cs="Arial" w:hint="default"/>
      <w:b/>
      <w:bCs/>
      <w:i w:val="0"/>
      <w:iCs w:val="0"/>
      <w:strike w:val="0"/>
      <w:dstrike w:val="0"/>
      <w:color w:val="207299"/>
      <w:sz w:val="18"/>
      <w:szCs w:val="18"/>
      <w:u w:val="none"/>
      <w:effect w:val="none"/>
    </w:rPr>
  </w:style>
  <w:style w:type="paragraph" w:customStyle="1" w:styleId="georgel4">
    <w:name w:val="georgel4"/>
    <w:basedOn w:val="1"/>
    <w:rsid w:val="0036044D"/>
    <w:rPr>
      <w:vanish/>
    </w:rPr>
  </w:style>
  <w:style w:type="paragraph" w:customStyle="1" w:styleId="georgel6">
    <w:name w:val="georgel6"/>
    <w:basedOn w:val="1"/>
    <w:rsid w:val="0036044D"/>
    <w:rPr>
      <w:vanish/>
    </w:rPr>
  </w:style>
  <w:style w:type="paragraph" w:customStyle="1" w:styleId="proverbe10">
    <w:name w:val="proverbe10"/>
    <w:basedOn w:val="Titre2"/>
    <w:rsid w:val="0036044D"/>
    <w:pPr>
      <w:keepNext w:val="0"/>
      <w:spacing w:after="0"/>
      <w:ind w:left="708"/>
      <w:outlineLvl w:val="9"/>
    </w:pPr>
    <w:rPr>
      <w:rFonts w:ascii="Monotype Corsiva" w:hAnsi="Monotype Corsiva"/>
    </w:rPr>
  </w:style>
  <w:style w:type="paragraph" w:customStyle="1" w:styleId="proverbe12">
    <w:name w:val="proverbe12"/>
    <w:basedOn w:val="Titre2"/>
    <w:rsid w:val="0036044D"/>
    <w:pPr>
      <w:keepNext w:val="0"/>
      <w:spacing w:after="0"/>
      <w:ind w:left="708"/>
      <w:jc w:val="right"/>
      <w:outlineLvl w:val="9"/>
    </w:pPr>
    <w:rPr>
      <w:rFonts w:ascii="Monotype Corsiva" w:hAnsi="Monotype Corsiva"/>
    </w:rPr>
  </w:style>
  <w:style w:type="paragraph" w:customStyle="1" w:styleId="proverbe13">
    <w:name w:val="proverbe13"/>
    <w:basedOn w:val="Titre2"/>
    <w:rsid w:val="0036044D"/>
    <w:pPr>
      <w:keepNext w:val="0"/>
      <w:spacing w:after="0"/>
      <w:ind w:left="708"/>
      <w:jc w:val="right"/>
      <w:outlineLvl w:val="9"/>
    </w:pPr>
    <w:rPr>
      <w:rFonts w:ascii="Monotype Corsiva" w:hAnsi="Monotype Corsiva"/>
    </w:rPr>
  </w:style>
  <w:style w:type="paragraph" w:customStyle="1" w:styleId="proverbe19">
    <w:name w:val="proverbe19"/>
    <w:basedOn w:val="Titre2"/>
    <w:rsid w:val="0036044D"/>
    <w:pPr>
      <w:keepNext w:val="0"/>
      <w:spacing w:after="0"/>
      <w:ind w:left="708"/>
      <w:outlineLvl w:val="9"/>
    </w:pPr>
    <w:rPr>
      <w:smallCaps/>
    </w:rPr>
  </w:style>
  <w:style w:type="paragraph" w:customStyle="1" w:styleId="georgel172">
    <w:name w:val="georgel172"/>
    <w:basedOn w:val="1"/>
    <w:rsid w:val="0036044D"/>
    <w:rPr>
      <w:vanish/>
    </w:rPr>
  </w:style>
  <w:style w:type="character" w:customStyle="1" w:styleId="Appelnotedebasdep1">
    <w:name w:val="Appel note de bas de p.1"/>
    <w:autoRedefine/>
    <w:rsid w:val="0036044D"/>
    <w:rPr>
      <w:color w:val="000000"/>
      <w:position w:val="6"/>
      <w:sz w:val="16"/>
      <w:vertAlign w:val="superscript"/>
    </w:rPr>
  </w:style>
  <w:style w:type="paragraph" w:styleId="Rvision">
    <w:name w:val="Revision"/>
    <w:hidden/>
    <w:uiPriority w:val="99"/>
    <w:semiHidden/>
    <w:rsid w:val="0036044D"/>
    <w:rPr>
      <w:rFonts w:ascii="Arial" w:hAnsi="Arial"/>
      <w:szCs w:val="20"/>
    </w:rPr>
  </w:style>
  <w:style w:type="paragraph" w:styleId="Citationintense">
    <w:name w:val="Intense Quote"/>
    <w:basedOn w:val="Normal"/>
    <w:next w:val="Normal"/>
    <w:link w:val="CitationintenseCar"/>
    <w:uiPriority w:val="30"/>
    <w:qFormat/>
    <w:rsid w:val="0036044D"/>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36044D"/>
    <w:rPr>
      <w:rFonts w:ascii="Arial" w:eastAsia="?????? Pro W3" w:hAnsi="Arial" w:cs="Arial"/>
      <w:b/>
      <w:bCs/>
      <w:i/>
      <w:iCs/>
      <w:color w:val="4F81BD"/>
      <w:sz w:val="24"/>
      <w:szCs w:val="24"/>
      <w:lang w:eastAsia="en-US"/>
    </w:rPr>
  </w:style>
  <w:style w:type="character" w:customStyle="1" w:styleId="CommentaireCar1">
    <w:name w:val="Commentaire Car1"/>
    <w:uiPriority w:val="99"/>
    <w:semiHidden/>
    <w:rsid w:val="0036044D"/>
    <w:rPr>
      <w:rFonts w:ascii="Arial" w:eastAsia="?????? Pro W3" w:hAnsi="Arial" w:cs="Arial"/>
      <w:color w:val="000000"/>
      <w:sz w:val="24"/>
      <w:szCs w:val="24"/>
      <w:lang w:val="fr-FR" w:eastAsia="en-US"/>
    </w:rPr>
  </w:style>
  <w:style w:type="paragraph" w:customStyle="1" w:styleId="TM11">
    <w:name w:val="TM 11"/>
    <w:rsid w:val="00B27E87"/>
    <w:pPr>
      <w:tabs>
        <w:tab w:val="right" w:leader="dot" w:pos="6132"/>
      </w:tabs>
      <w:spacing w:before="240"/>
      <w:ind w:left="720"/>
      <w:outlineLvl w:val="0"/>
    </w:pPr>
    <w:rPr>
      <w:rFonts w:ascii="Helvetica" w:eastAsia="ヒラギノ角ゴ Pro W3" w:hAnsi="Helvetica"/>
      <w:b/>
      <w:i/>
      <w:color w:val="000000"/>
      <w:sz w:val="24"/>
      <w:szCs w:val="20"/>
    </w:rPr>
  </w:style>
  <w:style w:type="paragraph" w:customStyle="1" w:styleId="TM21">
    <w:name w:val="TM 21"/>
    <w:rsid w:val="00B27E87"/>
    <w:pPr>
      <w:tabs>
        <w:tab w:val="right" w:leader="dot" w:pos="6132"/>
      </w:tabs>
      <w:spacing w:before="240" w:after="60"/>
      <w:ind w:left="360"/>
      <w:outlineLvl w:val="0"/>
    </w:pPr>
    <w:rPr>
      <w:rFonts w:ascii="Helvetica" w:eastAsia="ヒラギノ角ゴ Pro W3" w:hAnsi="Helvetica"/>
      <w:b/>
      <w:color w:val="000000"/>
      <w:sz w:val="28"/>
      <w:szCs w:val="20"/>
    </w:rPr>
  </w:style>
  <w:style w:type="paragraph" w:customStyle="1" w:styleId="TM31">
    <w:name w:val="TM 31"/>
    <w:rsid w:val="00B27E87"/>
    <w:pPr>
      <w:tabs>
        <w:tab w:val="right" w:leader="dot" w:pos="6132"/>
      </w:tabs>
      <w:spacing w:before="240" w:after="60"/>
      <w:outlineLvl w:val="0"/>
    </w:pPr>
    <w:rPr>
      <w:rFonts w:ascii="Helvetica" w:eastAsia="ヒラギノ角ゴ Pro W3" w:hAnsi="Helvetica"/>
      <w:b/>
      <w:color w:val="000000"/>
      <w:sz w:val="36"/>
      <w:szCs w:val="20"/>
    </w:rPr>
  </w:style>
  <w:style w:type="character" w:customStyle="1" w:styleId="Appelnotedebasdep2">
    <w:name w:val="Appel note de bas de p.2"/>
    <w:rsid w:val="00B27E87"/>
    <w:rPr>
      <w:color w:val="000000"/>
      <w:position w:val="6"/>
      <w:sz w:val="16"/>
      <w:vertAlign w:val="superscript"/>
    </w:rPr>
  </w:style>
  <w:style w:type="numbering" w:customStyle="1" w:styleId="List1">
    <w:name w:val="List 1"/>
    <w:rsid w:val="00B27E87"/>
    <w:pPr>
      <w:numPr>
        <w:numId w:val="1"/>
      </w:numPr>
    </w:pPr>
  </w:style>
  <w:style w:type="paragraph" w:customStyle="1" w:styleId="B0">
    <w:name w:val="B"/>
    <w:autoRedefine/>
    <w:qFormat/>
    <w:rsid w:val="00E11A05"/>
    <w:pPr>
      <w:jc w:val="center"/>
    </w:pPr>
    <w:rPr>
      <w:rFonts w:ascii="Arial" w:hAnsi="Arial" w:cs="Arial"/>
      <w:i/>
      <w:iCs/>
      <w:szCs w:val="24"/>
    </w:rPr>
  </w:style>
  <w:style w:type="paragraph" w:customStyle="1" w:styleId="NormaTableau">
    <w:name w:val="NormaTableau"/>
    <w:basedOn w:val="Normal"/>
    <w:qFormat/>
    <w:rsid w:val="00396487"/>
    <w:rPr>
      <w:sz w:val="16"/>
    </w:rPr>
  </w:style>
  <w:style w:type="character" w:styleId="Titredulivre">
    <w:name w:val="Book Title"/>
    <w:basedOn w:val="Policepardfaut"/>
    <w:uiPriority w:val="33"/>
    <w:qFormat/>
    <w:rsid w:val="00F83232"/>
    <w:rPr>
      <w:b/>
      <w:bCs/>
      <w:smallCaps/>
      <w:spacing w:val="5"/>
    </w:rPr>
  </w:style>
  <w:style w:type="paragraph" w:customStyle="1" w:styleId="Titre2aveccSautdePage">
    <w:name w:val="Titre 2 avecc Saut de Page"/>
    <w:basedOn w:val="Titre2"/>
    <w:qFormat/>
    <w:rsid w:val="00627E7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0774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Retina\Users\Michele\Library\Application%20Support\Microsoft\Office\Mode&#768;les%20utilisateur\Mes%20mode&#768;les\Ebook4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DC9A7-49AB-9747-A62D-02EA5AD7A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Retina\Users\Michele\Library\Application Support\Microsoft\Office\Modèles utilisateur\Mes modèles\Ebook4R.dotx</Template>
  <TotalTime>244</TotalTime>
  <Pages>22</Pages>
  <Words>3239</Words>
  <Characters>18511</Characters>
  <Application>Microsoft Office Word</Application>
  <DocSecurity>0</DocSecurity>
  <Lines>154</Lines>
  <Paragraphs>43</Paragraphs>
  <ScaleCrop>false</ScaleCrop>
  <HeadingPairs>
    <vt:vector size="4" baseType="variant">
      <vt:variant>
        <vt:lpstr>Titre</vt:lpstr>
      </vt:variant>
      <vt:variant>
        <vt:i4>1</vt:i4>
      </vt:variant>
      <vt:variant>
        <vt:lpstr>Headings</vt:lpstr>
      </vt:variant>
      <vt:variant>
        <vt:i4>27</vt:i4>
      </vt:variant>
    </vt:vector>
  </HeadingPairs>
  <TitlesOfParts>
    <vt:vector size="28" baseType="lpstr">
      <vt:lpstr>L’Éducateur canin </vt:lpstr>
      <vt:lpstr>L’éducateur canin</vt:lpstr>
      <vt:lpstr>Sommaire</vt:lpstr>
      <vt:lpstr>Le marché, les attentes</vt:lpstr>
      <vt:lpstr>    /</vt:lpstr>
      <vt:lpstr>    Combien de chiens ? </vt:lpstr>
      <vt:lpstr>    Combien de propriétaires à « accompagner » ? </vt:lpstr>
      <vt:lpstr>    Des attentes toujours plus importantes</vt:lpstr>
      <vt:lpstr>    Les « accompagnements »</vt:lpstr>
      <vt:lpstr>        Accompagnement initial</vt:lpstr>
      <vt:lpstr>        Accompagnement tout au long de la vie</vt:lpstr>
      <vt:lpstr>L’éducateur canin</vt:lpstr>
      <vt:lpstr>    « Double action » obligatoire</vt:lpstr>
      <vt:lpstr>    Éducation et comportementalisme</vt:lpstr>
      <vt:lpstr>    Les qualités de l’éducateur canin moderne</vt:lpstr>
      <vt:lpstr>        Comprendre que chaque relation est unique</vt:lpstr>
      <vt:lpstr>        Savoir écouter et comprendre</vt:lpstr>
      <vt:lpstr>Un métier, beaucoup d’exercices</vt:lpstr>
      <vt:lpstr>    Les modes d’action</vt:lpstr>
      <vt:lpstr>    Installations, équipements</vt:lpstr>
      <vt:lpstr>    Horaires inversés</vt:lpstr>
      <vt:lpstr>Cadre juridique</vt:lpstr>
      <vt:lpstr>    Peu d’emplois salariés</vt:lpstr>
      <vt:lpstr>    Entrepreneur indépendant</vt:lpstr>
      <vt:lpstr>    Obligation réglementaire : rappel</vt:lpstr>
      <vt:lpstr>Formation</vt:lpstr>
      <vt:lpstr>    Sérieuses bases théoriques</vt:lpstr>
      <vt:lpstr>    Stages pratiques</vt:lpstr>
    </vt:vector>
  </TitlesOfParts>
  <Manager/>
  <Company>AUDRECO CONCEPTION</Company>
  <LinksUpToDate>false</LinksUpToDate>
  <CharactersWithSpaces>21707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L’Éducateur canin </dc:title>
  <dc:subject>L’Éducateur canin </dc:subject>
  <dc:creator>Les guides Audreco </dc:creator>
  <cp:keywords>Educateur canin, éducation canine</cp:keywords>
  <dc:description>
</dc:description>
  <cp:lastModifiedBy>Michele Georgel</cp:lastModifiedBy>
  <cp:revision>13</cp:revision>
  <cp:lastPrinted>2016-02-24T09:08:00Z</cp:lastPrinted>
  <dcterms:created xsi:type="dcterms:W3CDTF">2019-10-27T16:59:00Z</dcterms:created>
  <dcterms:modified xsi:type="dcterms:W3CDTF">2019-11-01T12:50:00Z</dcterms:modified>
  <cp:category>Porfessionnel</cp:category>
</cp:coreProperties>
</file>